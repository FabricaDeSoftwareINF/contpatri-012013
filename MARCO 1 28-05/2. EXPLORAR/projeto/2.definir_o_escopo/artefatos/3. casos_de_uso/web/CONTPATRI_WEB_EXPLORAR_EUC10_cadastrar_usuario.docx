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A84BE1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(WEB</w:t>
      </w:r>
      <w:r w:rsidR="00462F52">
        <w:rPr>
          <w:rFonts w:ascii="Times New Roman" w:hAnsi="Times New Roman"/>
          <w:lang w:val="pt-BR"/>
        </w:rPr>
        <w:t>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A84BE1">
        <w:rPr>
          <w:rFonts w:ascii="Times New Roman" w:hAnsi="Times New Roman"/>
          <w:lang w:val="pt-BR"/>
        </w:rPr>
        <w:t>EUC-10) Cadastrar Usuário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A84BE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04</w:t>
            </w:r>
            <w:r w:rsidR="00722B36">
              <w:rPr>
                <w:bCs/>
                <w:lang w:val="pt-BR"/>
              </w:rPr>
              <w:t>/05</w:t>
            </w:r>
            <w:r w:rsidR="00CE2E11">
              <w:rPr>
                <w:bCs/>
                <w:lang w:val="pt-BR"/>
              </w:rPr>
              <w:t>/201</w:t>
            </w:r>
            <w:r w:rsidR="00462F52"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A84BE1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04/05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863B66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863B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A84BE1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03/05</w:t>
            </w:r>
            <w:r w:rsidR="003642B3">
              <w:rPr>
                <w:lang w:val="pt-BR"/>
              </w:rPr>
              <w:t>/201</w:t>
            </w:r>
            <w:r w:rsidR="00462F52"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863B66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A84BE1" w:rsidP="00863B66">
            <w:pPr>
              <w:pStyle w:val="Tabletext"/>
              <w:jc w:val="center"/>
              <w:rPr>
                <w:lang w:val="pt-BR"/>
              </w:rPr>
            </w:pPr>
            <w:r w:rsidRPr="00A84BE1">
              <w:rPr>
                <w:lang w:val="pt-BR"/>
              </w:rPr>
              <w:t>Emerson José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522D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</w:r>
      <w:r w:rsidR="00722B36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722B36">
        <w:rPr>
          <w:noProof/>
          <w:lang w:val="pt-BR"/>
        </w:rPr>
        <w:t>5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722B36">
        <w:rPr>
          <w:noProof/>
          <w:lang w:val="pt-BR"/>
        </w:rPr>
        <w:t>5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</w:r>
      <w:r w:rsidR="0076615C">
        <w:rPr>
          <w:noProof/>
          <w:lang w:val="pt-BR"/>
        </w:rPr>
        <w:t>6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522D4F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4304F4">
      <w:pPr>
        <w:pStyle w:val="Ttulo1"/>
        <w:numPr>
          <w:ilvl w:val="0"/>
          <w:numId w:val="0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A84BE1">
        <w:rPr>
          <w:rFonts w:ascii="Times New Roman" w:hAnsi="Times New Roman"/>
          <w:sz w:val="22"/>
          <w:szCs w:val="22"/>
          <w:lang w:val="pt-BR"/>
        </w:rPr>
        <w:t>UC-10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)</w:t>
      </w:r>
      <w:r w:rsidR="00A84BE1">
        <w:rPr>
          <w:rFonts w:ascii="Times New Roman" w:hAnsi="Times New Roman"/>
          <w:sz w:val="22"/>
          <w:szCs w:val="22"/>
          <w:lang w:val="pt-BR"/>
        </w:rPr>
        <w:t>: Cadastrar Usuário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0E5102" w:rsidRDefault="00462F52" w:rsidP="000E5102">
      <w:pPr>
        <w:pStyle w:val="PargrafodaLista"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 xml:space="preserve">O </w:t>
      </w:r>
      <w:r w:rsidR="000E5102">
        <w:rPr>
          <w:sz w:val="22"/>
          <w:szCs w:val="22"/>
          <w:lang w:val="pt-BR"/>
        </w:rPr>
        <w:t>Gestor de Patrimônio cadastra os usuários do</w:t>
      </w:r>
      <w:r w:rsidR="00A84BE1">
        <w:rPr>
          <w:sz w:val="22"/>
          <w:szCs w:val="22"/>
          <w:lang w:val="pt-BR"/>
        </w:rPr>
        <w:t xml:space="preserve"> CONTPATRI</w:t>
      </w:r>
      <w:r w:rsidR="000E5102">
        <w:rPr>
          <w:sz w:val="22"/>
          <w:szCs w:val="22"/>
          <w:lang w:val="pt-BR"/>
        </w:rPr>
        <w:t xml:space="preserve"> para</w:t>
      </w:r>
      <w:r w:rsidR="000E5102" w:rsidRPr="000E5102">
        <w:rPr>
          <w:rFonts w:ascii="Arial" w:hAnsi="Arial" w:cs="Arial"/>
          <w:snapToGrid/>
          <w:sz w:val="19"/>
          <w:szCs w:val="19"/>
          <w:lang w:val="pt-BR" w:eastAsia="pt-BR"/>
        </w:rPr>
        <w:t xml:space="preserve"> </w:t>
      </w:r>
      <w:r w:rsidR="000E5102" w:rsidRPr="000E5102">
        <w:rPr>
          <w:sz w:val="22"/>
          <w:szCs w:val="22"/>
          <w:lang w:val="pt-BR"/>
        </w:rPr>
        <w:t>se identificar</w:t>
      </w:r>
      <w:r w:rsidR="000E5102">
        <w:rPr>
          <w:sz w:val="22"/>
          <w:szCs w:val="22"/>
          <w:lang w:val="pt-BR"/>
        </w:rPr>
        <w:t>em</w:t>
      </w:r>
      <w:r w:rsidR="000E5102" w:rsidRPr="000E5102">
        <w:rPr>
          <w:sz w:val="22"/>
          <w:szCs w:val="22"/>
          <w:lang w:val="pt-BR"/>
        </w:rPr>
        <w:t xml:space="preserve"> e acessar</w:t>
      </w:r>
      <w:r w:rsidR="000E5102">
        <w:rPr>
          <w:sz w:val="22"/>
          <w:szCs w:val="22"/>
          <w:lang w:val="pt-BR"/>
        </w:rPr>
        <w:t>em</w:t>
      </w:r>
      <w:r w:rsidR="000E5102" w:rsidRPr="000E5102">
        <w:rPr>
          <w:sz w:val="22"/>
          <w:szCs w:val="22"/>
          <w:lang w:val="pt-BR"/>
        </w:rPr>
        <w:t xml:space="preserve"> as funcionalidades do</w:t>
      </w:r>
      <w:r w:rsidR="000E5102">
        <w:rPr>
          <w:sz w:val="22"/>
          <w:szCs w:val="22"/>
          <w:lang w:val="pt-BR"/>
        </w:rPr>
        <w:t xml:space="preserve"> </w:t>
      </w:r>
      <w:r w:rsidR="000E5102" w:rsidRPr="000E5102">
        <w:rPr>
          <w:sz w:val="22"/>
          <w:szCs w:val="22"/>
          <w:lang w:val="pt-BR"/>
        </w:rPr>
        <w:t>sistema.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A84BE1" w:rsidP="004304F4">
      <w:pPr>
        <w:pStyle w:val="InfoBlue"/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CONTPATRI WEB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4304F4">
      <w:pPr>
        <w:pStyle w:val="InfoBlue"/>
        <w:spacing w:line="360" w:lineRule="auto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4304F4">
      <w:pPr>
        <w:pStyle w:val="Ttulo2"/>
        <w:numPr>
          <w:ilvl w:val="1"/>
          <w:numId w:val="3"/>
        </w:numPr>
        <w:snapToGrid w:val="0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4304F4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0E5102" w:rsidRPr="000E5102">
        <w:rPr>
          <w:sz w:val="22"/>
          <w:szCs w:val="22"/>
          <w:lang w:val="pt-BR"/>
        </w:rPr>
        <w:t xml:space="preserve">Gestor de Patrimônio </w:t>
      </w:r>
      <w:r w:rsidR="000E5102">
        <w:rPr>
          <w:sz w:val="22"/>
          <w:szCs w:val="22"/>
          <w:lang w:val="pt-BR"/>
        </w:rPr>
        <w:t>(G</w:t>
      </w:r>
      <w:r w:rsidRPr="00DB6BA8">
        <w:rPr>
          <w:sz w:val="22"/>
          <w:szCs w:val="22"/>
          <w:lang w:val="pt-BR"/>
        </w:rPr>
        <w:t>P)</w:t>
      </w:r>
    </w:p>
    <w:p w:rsidR="003642B3" w:rsidRPr="00DB6BA8" w:rsidRDefault="003642B3" w:rsidP="004304F4">
      <w:pPr>
        <w:spacing w:line="360" w:lineRule="auto"/>
        <w:jc w:val="both"/>
        <w:rPr>
          <w:sz w:val="22"/>
          <w:szCs w:val="22"/>
          <w:lang w:val="pt-BR"/>
        </w:rPr>
      </w:pPr>
    </w:p>
    <w:p w:rsidR="005F2C97" w:rsidRPr="00DB6BA8" w:rsidRDefault="00BE55CB" w:rsidP="004304F4">
      <w:pPr>
        <w:pStyle w:val="Ttulo1"/>
        <w:widowControl/>
        <w:spacing w:line="360" w:lineRule="auto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4304F4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A84BE1">
        <w:rPr>
          <w:sz w:val="22"/>
          <w:szCs w:val="22"/>
        </w:rPr>
        <w:t>O gestor acessa o cadastro de usuários</w:t>
      </w:r>
      <w:r w:rsidR="00EC69F0" w:rsidRPr="00DB6BA8">
        <w:rPr>
          <w:sz w:val="22"/>
          <w:szCs w:val="22"/>
        </w:rPr>
        <w:t>;</w:t>
      </w:r>
    </w:p>
    <w:p w:rsidR="004304F4" w:rsidRPr="00644E2A" w:rsidRDefault="000533CE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A84BE1">
        <w:rPr>
          <w:sz w:val="22"/>
          <w:szCs w:val="22"/>
        </w:rPr>
        <w:t xml:space="preserve">O gestor fornece o nome de usuário e </w:t>
      </w:r>
      <w:r w:rsidR="000E5102">
        <w:rPr>
          <w:sz w:val="22"/>
          <w:szCs w:val="22"/>
        </w:rPr>
        <w:t>um</w:t>
      </w:r>
      <w:r w:rsidR="00A84BE1">
        <w:rPr>
          <w:sz w:val="22"/>
          <w:szCs w:val="22"/>
        </w:rPr>
        <w:t>a senha</w:t>
      </w:r>
      <w:r w:rsidR="00DE4244">
        <w:rPr>
          <w:sz w:val="22"/>
          <w:szCs w:val="22"/>
        </w:rPr>
        <w:t xml:space="preserve"> </w:t>
      </w:r>
      <w:r w:rsidR="000E5102">
        <w:rPr>
          <w:sz w:val="22"/>
          <w:szCs w:val="22"/>
        </w:rPr>
        <w:t xml:space="preserve">preliminar </w:t>
      </w:r>
      <w:r w:rsidR="00DE4244">
        <w:rPr>
          <w:sz w:val="22"/>
          <w:szCs w:val="22"/>
        </w:rPr>
        <w:t>p</w:t>
      </w:r>
      <w:r w:rsidR="000E5102">
        <w:rPr>
          <w:sz w:val="22"/>
          <w:szCs w:val="22"/>
        </w:rPr>
        <w:t>ar</w:t>
      </w:r>
      <w:r w:rsidR="00C179AD">
        <w:rPr>
          <w:sz w:val="22"/>
          <w:szCs w:val="22"/>
        </w:rPr>
        <w:t>a que o sistema, após criptografá-la</w:t>
      </w:r>
      <w:r w:rsidR="00DE4244">
        <w:rPr>
          <w:sz w:val="22"/>
          <w:szCs w:val="22"/>
        </w:rPr>
        <w:t>, faça a comparação quando do acesso</w:t>
      </w:r>
      <w:r w:rsidR="00C179AD">
        <w:rPr>
          <w:sz w:val="22"/>
          <w:szCs w:val="22"/>
        </w:rPr>
        <w:t xml:space="preserve"> do usuário</w:t>
      </w:r>
      <w:r w:rsidR="00863B66">
        <w:rPr>
          <w:sz w:val="22"/>
          <w:szCs w:val="22"/>
        </w:rPr>
        <w:t xml:space="preserve"> ao sistema</w:t>
      </w:r>
      <w:bookmarkStart w:id="11" w:name="_Toc425054507"/>
      <w:bookmarkStart w:id="12" w:name="_Toc423410241"/>
      <w:bookmarkStart w:id="13" w:name="_Toc18208179"/>
      <w:r w:rsidR="00644E2A" w:rsidRPr="00644E2A">
        <w:rPr>
          <w:sz w:val="22"/>
          <w:szCs w:val="22"/>
        </w:rPr>
        <w:t>; e</w:t>
      </w:r>
    </w:p>
    <w:p w:rsidR="00644E2A" w:rsidRPr="004304F4" w:rsidRDefault="0076615C" w:rsidP="004304F4">
      <w:pPr>
        <w:pStyle w:val="Standard"/>
        <w:spacing w:line="360" w:lineRule="auto"/>
        <w:ind w:left="14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Passo 3: </w:t>
      </w:r>
      <w:r w:rsidR="00644E2A">
        <w:rPr>
          <w:sz w:val="22"/>
          <w:szCs w:val="22"/>
        </w:rPr>
        <w:t>Termina o cadastro e retorna à página principal.</w:t>
      </w:r>
    </w:p>
    <w:p w:rsidR="003E3B86" w:rsidRDefault="00BE55CB" w:rsidP="004304F4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C179AD" w:rsidRPr="00DB6BA8" w:rsidRDefault="00C179AD" w:rsidP="00C179AD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>
        <w:rPr>
          <w:rFonts w:ascii="Times New Roman" w:hAnsi="Times New Roman"/>
          <w:b w:val="0"/>
          <w:sz w:val="22"/>
          <w:szCs w:val="22"/>
          <w:lang w:val="pt-BR"/>
        </w:rPr>
        <w:t xml:space="preserve">1a. </w:t>
      </w:r>
      <w:r w:rsidRPr="00C179AD">
        <w:rPr>
          <w:rFonts w:ascii="Times New Roman" w:hAnsi="Times New Roman"/>
          <w:b w:val="0"/>
          <w:sz w:val="22"/>
          <w:szCs w:val="22"/>
          <w:lang w:val="pt-BR"/>
        </w:rPr>
        <w:t>A página de cadastro não pôde ser acessada</w:t>
      </w:r>
    </w:p>
    <w:p w:rsidR="00644E2A" w:rsidRDefault="00C179AD" w:rsidP="00C179AD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 w:rsidRPr="00C179AD">
        <w:rPr>
          <w:sz w:val="22"/>
          <w:szCs w:val="22"/>
          <w:lang w:val="pt-BR"/>
        </w:rPr>
        <w:t>Uma mensagem de erro é exibida indicando o problema.</w:t>
      </w:r>
      <w:r w:rsidR="00644E2A">
        <w:rPr>
          <w:sz w:val="22"/>
          <w:szCs w:val="22"/>
          <w:lang w:val="pt-BR"/>
        </w:rPr>
        <w:t xml:space="preserve"> </w:t>
      </w:r>
    </w:p>
    <w:p w:rsidR="00C179AD" w:rsidRPr="00863B66" w:rsidRDefault="00C179AD" w:rsidP="00C179AD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Retorna à página principal</w:t>
      </w:r>
      <w:r w:rsidRPr="004304F4">
        <w:rPr>
          <w:sz w:val="22"/>
          <w:szCs w:val="22"/>
          <w:lang w:val="pt-BR"/>
        </w:rPr>
        <w:t>.</w:t>
      </w:r>
    </w:p>
    <w:p w:rsidR="00C179AD" w:rsidRPr="00C179AD" w:rsidRDefault="00C179AD" w:rsidP="00C179AD">
      <w:pPr>
        <w:rPr>
          <w:lang w:val="pt-BR"/>
        </w:rPr>
      </w:pPr>
    </w:p>
    <w:p w:rsidR="003E3B86" w:rsidRPr="00DB6BA8" w:rsidRDefault="003E3B86" w:rsidP="004304F4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C179AD">
        <w:rPr>
          <w:rFonts w:ascii="Times New Roman" w:hAnsi="Times New Roman"/>
          <w:b w:val="0"/>
          <w:sz w:val="22"/>
          <w:szCs w:val="22"/>
          <w:lang w:val="pt-BR"/>
        </w:rPr>
        <w:t>2</w:t>
      </w:r>
      <w:r w:rsidR="00863B66">
        <w:rPr>
          <w:rFonts w:ascii="Times New Roman" w:hAnsi="Times New Roman"/>
          <w:b w:val="0"/>
          <w:sz w:val="22"/>
          <w:szCs w:val="22"/>
          <w:lang w:val="pt-BR"/>
        </w:rPr>
        <w:t>a. O nome de usuário já foi cadastrado</w:t>
      </w:r>
    </w:p>
    <w:p w:rsidR="004304F4" w:rsidRDefault="004304F4" w:rsidP="004304F4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 w:rsidRPr="004304F4">
        <w:rPr>
          <w:sz w:val="22"/>
          <w:szCs w:val="22"/>
          <w:lang w:val="pt-BR"/>
        </w:rPr>
        <w:t xml:space="preserve">Uma mensagem informando </w:t>
      </w:r>
      <w:r w:rsidR="00863B66">
        <w:rPr>
          <w:sz w:val="22"/>
          <w:szCs w:val="22"/>
          <w:lang w:val="pt-BR"/>
        </w:rPr>
        <w:t>que o usuário já está cadastrado</w:t>
      </w:r>
      <w:r w:rsidR="00C179AD">
        <w:rPr>
          <w:sz w:val="22"/>
          <w:szCs w:val="22"/>
          <w:lang w:val="pt-BR"/>
        </w:rPr>
        <w:t xml:space="preserve"> é mostrada </w:t>
      </w:r>
      <w:r w:rsidRPr="004304F4">
        <w:rPr>
          <w:sz w:val="22"/>
          <w:szCs w:val="22"/>
          <w:lang w:val="pt-BR"/>
        </w:rPr>
        <w:t>no mesmo lugar onde estariam as opções.</w:t>
      </w:r>
      <w:r>
        <w:rPr>
          <w:sz w:val="22"/>
          <w:szCs w:val="22"/>
          <w:lang w:val="pt-BR"/>
        </w:rPr>
        <w:t xml:space="preserve"> </w:t>
      </w:r>
    </w:p>
    <w:p w:rsidR="004304F4" w:rsidRPr="00863B66" w:rsidRDefault="00863B66" w:rsidP="004304F4">
      <w:pPr>
        <w:pStyle w:val="PargrafodaLista"/>
        <w:numPr>
          <w:ilvl w:val="0"/>
          <w:numId w:val="38"/>
        </w:numPr>
        <w:spacing w:line="360" w:lineRule="auto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Continua cadastrando</w:t>
      </w:r>
      <w:r w:rsidR="004304F4" w:rsidRPr="004304F4">
        <w:rPr>
          <w:sz w:val="22"/>
          <w:szCs w:val="22"/>
          <w:lang w:val="pt-BR"/>
        </w:rPr>
        <w:t>.</w:t>
      </w:r>
    </w:p>
    <w:p w:rsidR="003E3B86" w:rsidRPr="00DB6BA8" w:rsidRDefault="003E3B86" w:rsidP="004304F4">
      <w:pPr>
        <w:pStyle w:val="Ttulo2"/>
        <w:widowControl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Exceções</w:t>
      </w:r>
    </w:p>
    <w:p w:rsidR="00863B66" w:rsidRDefault="003E3B86" w:rsidP="00C179AD">
      <w:pPr>
        <w:pStyle w:val="Ttulo2"/>
        <w:widowControl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C179AD" w:rsidRPr="00C179AD" w:rsidRDefault="00C179AD" w:rsidP="00C179AD">
      <w:pPr>
        <w:rPr>
          <w:lang w:val="pt-BR"/>
        </w:rPr>
      </w:pPr>
    </w:p>
    <w:p w:rsidR="00BE55CB" w:rsidRPr="00DB6BA8" w:rsidRDefault="00EE50A8" w:rsidP="004304F4">
      <w:pPr>
        <w:pStyle w:val="Ttulo1"/>
        <w:widowControl/>
        <w:spacing w:line="360" w:lineRule="auto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8A3DA0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8A3DA0" w:rsidRPr="008A3DA0">
        <w:rPr>
          <w:sz w:val="22"/>
          <w:szCs w:val="22"/>
          <w:lang w:val="pt-BR"/>
        </w:rPr>
        <w:t xml:space="preserve">O </w:t>
      </w:r>
      <w:r w:rsidR="00863B66">
        <w:rPr>
          <w:sz w:val="22"/>
          <w:szCs w:val="22"/>
          <w:lang w:val="pt-BR"/>
        </w:rPr>
        <w:t>Gestor conseguiu acessar a página de cadastros.</w:t>
      </w:r>
    </w:p>
    <w:p w:rsidR="000533CE" w:rsidRPr="00DB6BA8" w:rsidRDefault="000533CE" w:rsidP="004304F4">
      <w:pPr>
        <w:spacing w:line="360" w:lineRule="auto"/>
        <w:jc w:val="both"/>
        <w:rPr>
          <w:sz w:val="22"/>
          <w:szCs w:val="22"/>
          <w:lang w:val="pt-BR"/>
        </w:rPr>
      </w:pPr>
    </w:p>
    <w:p w:rsidR="00BE55CB" w:rsidRPr="00DB6BA8" w:rsidRDefault="00BE55CB" w:rsidP="004304F4">
      <w:pPr>
        <w:pStyle w:val="Ttulo1"/>
        <w:widowControl/>
        <w:spacing w:line="360" w:lineRule="auto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4304F4">
      <w:pPr>
        <w:spacing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862592">
        <w:rPr>
          <w:sz w:val="22"/>
          <w:szCs w:val="22"/>
          <w:lang w:val="pt-BR"/>
        </w:rPr>
        <w:t>Cadastro realizado</w:t>
      </w:r>
      <w:r w:rsidR="00863B66">
        <w:rPr>
          <w:sz w:val="22"/>
          <w:szCs w:val="22"/>
          <w:lang w:val="pt-BR"/>
        </w:rPr>
        <w:t xml:space="preserve"> com êxito. </w:t>
      </w:r>
    </w:p>
    <w:p w:rsidR="00CE2E11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76615C" w:rsidRPr="00DB6BA8" w:rsidRDefault="0076615C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3D133C" w:rsidRPr="00C57770" w:rsidRDefault="00862592" w:rsidP="00722B36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6247076"/>
            <wp:effectExtent l="19050" t="0" r="0" b="0"/>
            <wp:docPr id="1" name="Imagem 1" descr="C:\Users\Emerson\Desktop\3. casos_de_uso\web\EUC-10_cadastrar_usu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erson\Desktop\3. casos_de_uso\web\EUC-10_cadastrar_usuari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7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6BAA" w:rsidRPr="00C57770" w:rsidRDefault="00D66BAA" w:rsidP="00C179AD">
      <w:pPr>
        <w:pStyle w:val="Corpodetexto"/>
        <w:jc w:val="center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1F39" w:rsidRDefault="002A1F39" w:rsidP="00BE55CB">
      <w:pPr>
        <w:spacing w:line="240" w:lineRule="auto"/>
      </w:pPr>
      <w:r>
        <w:separator/>
      </w:r>
    </w:p>
  </w:endnote>
  <w:endnote w:type="continuationSeparator" w:id="1">
    <w:p w:rsidR="002A1F39" w:rsidRDefault="002A1F39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863B66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63B66" w:rsidRDefault="00863B66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63B66" w:rsidRDefault="00863B66" w:rsidP="00040B66">
          <w:pPr>
            <w:jc w:val="center"/>
          </w:pPr>
          <w:r>
            <w:t xml:space="preserve">UFG – INF, </w:t>
          </w:r>
          <w:fldSimple w:instr=" DATE \@ &quot;yyyy&quot; ">
            <w:r w:rsidR="00C179AD">
              <w:rPr>
                <w:noProof/>
              </w:rPr>
              <w:t>2013</w:t>
            </w:r>
          </w:fldSimple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63B66" w:rsidRDefault="00863B66">
          <w:pPr>
            <w:jc w:val="right"/>
          </w:pPr>
          <w:r>
            <w:rPr>
              <w:lang w:val="pt-BR"/>
            </w:rPr>
            <w:t xml:space="preserve">Página </w:t>
          </w:r>
          <w:r w:rsidR="00522D4F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522D4F">
            <w:rPr>
              <w:rStyle w:val="Nmerodepgina"/>
              <w:lang w:val="pt-BR"/>
            </w:rPr>
            <w:fldChar w:fldCharType="separate"/>
          </w:r>
          <w:r w:rsidR="00862592">
            <w:rPr>
              <w:rStyle w:val="Nmerodepgina"/>
              <w:noProof/>
              <w:lang w:val="pt-BR"/>
            </w:rPr>
            <w:t>6</w:t>
          </w:r>
          <w:r w:rsidR="00522D4F">
            <w:rPr>
              <w:rStyle w:val="Nmerodepgina"/>
              <w:lang w:val="pt-BR"/>
            </w:rPr>
            <w:fldChar w:fldCharType="end"/>
          </w:r>
        </w:p>
      </w:tc>
    </w:tr>
  </w:tbl>
  <w:p w:rsidR="00863B66" w:rsidRDefault="00863B6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1F39" w:rsidRDefault="002A1F39" w:rsidP="00BE55CB">
      <w:pPr>
        <w:spacing w:line="240" w:lineRule="auto"/>
      </w:pPr>
      <w:r>
        <w:separator/>
      </w:r>
    </w:p>
  </w:footnote>
  <w:footnote w:type="continuationSeparator" w:id="1">
    <w:p w:rsidR="002A1F39" w:rsidRDefault="002A1F39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3B66" w:rsidRDefault="00863B66" w:rsidP="00E4327B">
    <w:pPr>
      <w:pStyle w:val="Cabealho"/>
      <w:jc w:val="right"/>
    </w:pPr>
    <w:r w:rsidRPr="00E4327B"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863B6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63B66" w:rsidRDefault="00863B66">
          <w:pPr>
            <w:pStyle w:val="Cabealho"/>
            <w:tabs>
              <w:tab w:val="clear" w:pos="4320"/>
              <w:tab w:val="clear" w:pos="8640"/>
            </w:tabs>
          </w:pPr>
          <w:r>
            <w:t>CONTPATRI WEB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63B66" w:rsidRDefault="00863B66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863B66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63B66" w:rsidRPr="003642B3" w:rsidRDefault="00863B66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>
            <w:rPr>
              <w:lang w:val="pt-BR"/>
            </w:rPr>
            <w:t>aso de Uso: (EUC-10</w:t>
          </w:r>
          <w:r w:rsidRPr="003642B3">
            <w:rPr>
              <w:lang w:val="pt-BR"/>
            </w:rPr>
            <w:t xml:space="preserve">) </w:t>
          </w:r>
          <w:r>
            <w:rPr>
              <w:b/>
              <w:lang w:val="pt-BR"/>
            </w:rPr>
            <w:t>Cadastrar Usuário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63B66" w:rsidRDefault="00863B66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>
            <w:t xml:space="preserve"> </w:t>
          </w:r>
          <w:r>
            <w:rPr>
              <w:lang w:val="pt-BR"/>
            </w:rPr>
            <w:t>04/05/2013</w:t>
          </w:r>
        </w:p>
      </w:tc>
    </w:tr>
    <w:tr w:rsidR="00863B66" w:rsidRPr="00C179AD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863B66" w:rsidRPr="00E4327B" w:rsidRDefault="00863B66">
          <w:pPr>
            <w:rPr>
              <w:lang w:val="pt-BR"/>
            </w:rPr>
          </w:pPr>
          <w:r>
            <w:rPr>
              <w:lang w:val="pt-BR"/>
            </w:rPr>
            <w:t>CONTPATRI_WEB_EXPLORAR_EUC10_cadastrar_usuario</w:t>
          </w:r>
        </w:p>
      </w:tc>
    </w:tr>
  </w:tbl>
  <w:p w:rsidR="00863B66" w:rsidRPr="00E4327B" w:rsidRDefault="00863B66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5FA0F46"/>
    <w:multiLevelType w:val="hybridMultilevel"/>
    <w:tmpl w:val="4E3CBC54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6"/>
  </w:num>
  <w:num w:numId="5">
    <w:abstractNumId w:val="19"/>
  </w:num>
  <w:num w:numId="6">
    <w:abstractNumId w:val="4"/>
  </w:num>
  <w:num w:numId="7">
    <w:abstractNumId w:val="16"/>
  </w:num>
  <w:num w:numId="8">
    <w:abstractNumId w:val="34"/>
  </w:num>
  <w:num w:numId="9">
    <w:abstractNumId w:val="6"/>
  </w:num>
  <w:num w:numId="10">
    <w:abstractNumId w:val="30"/>
  </w:num>
  <w:num w:numId="11">
    <w:abstractNumId w:val="7"/>
  </w:num>
  <w:num w:numId="12">
    <w:abstractNumId w:val="37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9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8"/>
  </w:num>
  <w:num w:numId="28">
    <w:abstractNumId w:val="10"/>
  </w:num>
  <w:num w:numId="29">
    <w:abstractNumId w:val="9"/>
  </w:num>
  <w:num w:numId="30">
    <w:abstractNumId w:val="8"/>
  </w:num>
  <w:num w:numId="31">
    <w:abstractNumId w:val="27"/>
  </w:num>
  <w:num w:numId="32">
    <w:abstractNumId w:val="33"/>
  </w:num>
  <w:num w:numId="33">
    <w:abstractNumId w:val="12"/>
  </w:num>
  <w:num w:numId="34">
    <w:abstractNumId w:val="35"/>
  </w:num>
  <w:num w:numId="35">
    <w:abstractNumId w:val="31"/>
  </w:num>
  <w:num w:numId="36">
    <w:abstractNumId w:val="22"/>
  </w:num>
  <w:num w:numId="37">
    <w:abstractNumId w:val="1"/>
  </w:num>
  <w:num w:numId="38">
    <w:abstractNumId w:val="32"/>
  </w:num>
  <w:num w:numId="39">
    <w:abstractNumId w:val="25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78850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E5102"/>
    <w:rsid w:val="000F5A1C"/>
    <w:rsid w:val="00111957"/>
    <w:rsid w:val="001269A9"/>
    <w:rsid w:val="00143CC0"/>
    <w:rsid w:val="00153A75"/>
    <w:rsid w:val="00155530"/>
    <w:rsid w:val="001662BB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2A1F39"/>
    <w:rsid w:val="00305F35"/>
    <w:rsid w:val="00315A2A"/>
    <w:rsid w:val="00317237"/>
    <w:rsid w:val="00321B7F"/>
    <w:rsid w:val="00345AE1"/>
    <w:rsid w:val="003642B3"/>
    <w:rsid w:val="003731D0"/>
    <w:rsid w:val="00392AE2"/>
    <w:rsid w:val="003A6335"/>
    <w:rsid w:val="003C32B2"/>
    <w:rsid w:val="003D06E7"/>
    <w:rsid w:val="003D133C"/>
    <w:rsid w:val="003D53AD"/>
    <w:rsid w:val="003D7E2B"/>
    <w:rsid w:val="003E3B86"/>
    <w:rsid w:val="003F5D2A"/>
    <w:rsid w:val="0040052A"/>
    <w:rsid w:val="004304F4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2D4F"/>
    <w:rsid w:val="00524E5E"/>
    <w:rsid w:val="00531F13"/>
    <w:rsid w:val="00561287"/>
    <w:rsid w:val="00585477"/>
    <w:rsid w:val="005A074D"/>
    <w:rsid w:val="005A1128"/>
    <w:rsid w:val="005A1BF0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44E2A"/>
    <w:rsid w:val="00677F4D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22B36"/>
    <w:rsid w:val="00733C8E"/>
    <w:rsid w:val="00763BBE"/>
    <w:rsid w:val="0076615C"/>
    <w:rsid w:val="007665DE"/>
    <w:rsid w:val="007675AC"/>
    <w:rsid w:val="00775B8F"/>
    <w:rsid w:val="00780874"/>
    <w:rsid w:val="00791F40"/>
    <w:rsid w:val="007A3AF2"/>
    <w:rsid w:val="007B3EA1"/>
    <w:rsid w:val="00807852"/>
    <w:rsid w:val="00816AD3"/>
    <w:rsid w:val="00845F87"/>
    <w:rsid w:val="00862592"/>
    <w:rsid w:val="00863B66"/>
    <w:rsid w:val="008917A7"/>
    <w:rsid w:val="008978AF"/>
    <w:rsid w:val="008A33BD"/>
    <w:rsid w:val="008A3DA0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460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84BE1"/>
    <w:rsid w:val="00A939C0"/>
    <w:rsid w:val="00A95948"/>
    <w:rsid w:val="00AC67D7"/>
    <w:rsid w:val="00B06F63"/>
    <w:rsid w:val="00B33677"/>
    <w:rsid w:val="00B353C9"/>
    <w:rsid w:val="00B40507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179AD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4244"/>
    <w:rsid w:val="00DE51CF"/>
    <w:rsid w:val="00DF70F0"/>
    <w:rsid w:val="00E05772"/>
    <w:rsid w:val="00E12B58"/>
    <w:rsid w:val="00E1407C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88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1101</TotalTime>
  <Pages>1</Pages>
  <Words>279</Words>
  <Characters>1512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94</cp:revision>
  <dcterms:created xsi:type="dcterms:W3CDTF">2011-10-22T16:35:00Z</dcterms:created>
  <dcterms:modified xsi:type="dcterms:W3CDTF">2013-05-05T12:37:00Z</dcterms:modified>
</cp:coreProperties>
</file>