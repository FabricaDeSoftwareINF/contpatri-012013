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63476C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3368A0" w:rsidRPr="003368A0" w:rsidRDefault="003368A0" w:rsidP="003368A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 de Gerência de Portfólio</w:t>
      </w:r>
    </w:p>
    <w:p w:rsidR="00A4243C" w:rsidRDefault="00816B73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&lt;numero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63476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63476C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63476C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BE35FD">
          <w:rPr>
            <w:rStyle w:val="Hyperlink"/>
            <w:noProof/>
            <w:lang w:val="pt-BR"/>
          </w:rPr>
          <w:t>.1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 w:rsidRP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2.</w:t>
        </w:r>
        <w:r w:rsidR="00816B73" w:rsidRPr="00816B73">
          <w:rPr>
            <w:rStyle w:val="Hyperlink"/>
            <w:noProof/>
            <w:lang w:val="pt-BR"/>
          </w:rPr>
          <w:t>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BE35FD">
          <w:rPr>
            <w:rStyle w:val="Hyperlink"/>
            <w:noProof/>
            <w:lang w:val="pt-BR"/>
          </w:rPr>
          <w:t>.2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63476C" w:rsidP="00816B7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</w:t>
        </w:r>
        <w:r w:rsidR="00816B73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63476C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.1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63476C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.2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63476C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n.n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D25F14">
          <w:rPr>
            <w:rStyle w:val="Hyperlink"/>
            <w:noProof/>
            <w:lang w:val="pt-BR"/>
          </w:rPr>
          <w:t>N+1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63476C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4936A5" w:rsidRDefault="004936A5" w:rsidP="004936A5">
      <w:pPr>
        <w:jc w:val="center"/>
        <w:rPr>
          <w:color w:val="00B0F0"/>
          <w:sz w:val="28"/>
          <w:szCs w:val="28"/>
          <w:lang w:val="pt-BR"/>
        </w:rPr>
      </w:pPr>
      <w:r w:rsidRPr="004936A5">
        <w:rPr>
          <w:color w:val="00B0F0"/>
          <w:sz w:val="28"/>
          <w:szCs w:val="28"/>
          <w:lang w:val="pt-BR"/>
        </w:rPr>
        <w:lastRenderedPageBreak/>
        <w:t>&lt;NOME DO DOCUMENTO&gt;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 O texto abaixo é fornecido como exemplo</w:t>
      </w:r>
      <w:r>
        <w:rPr>
          <w:b/>
          <w:bCs/>
          <w:lang w:val="pt-BR"/>
        </w:rPr>
        <w:t xml:space="preserve">. </w:t>
      </w:r>
      <w:r>
        <w:rPr>
          <w:lang w:val="pt-BR"/>
        </w:rPr>
        <w:t>]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4936A5" w:rsidRDefault="00BE35FD" w:rsidP="00BE35FD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BE35FD" w:rsidRPr="004936A5" w:rsidRDefault="00BE35FD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BE35FD" w:rsidRPr="004936A5" w:rsidRDefault="00BE35FD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>2.1 Sub-tópico</w:t>
      </w:r>
      <w:r w:rsidR="004936A5" w:rsidRPr="004936A5">
        <w:rPr>
          <w:color w:val="00B0F0"/>
          <w:lang w:val="pt-BR"/>
        </w:rPr>
        <w:t xml:space="preserve"> 1.1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2.2 </w:t>
      </w:r>
      <w:r w:rsidR="00BE35FD" w:rsidRPr="004936A5">
        <w:rPr>
          <w:color w:val="00B0F0"/>
          <w:lang w:val="pt-BR"/>
        </w:rPr>
        <w:t>Sub-tópico 1.2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2.N </w:t>
      </w:r>
      <w:r w:rsidR="00BE35FD" w:rsidRPr="004936A5">
        <w:rPr>
          <w:color w:val="00B0F0"/>
          <w:lang w:val="pt-BR"/>
        </w:rPr>
        <w:t>Sub-tópico 1.n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ind w:left="0"/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4936A5">
      <w:pPr>
        <w:pStyle w:val="Ttulo2"/>
        <w:ind w:left="0" w:firstLine="0"/>
        <w:rPr>
          <w:rFonts w:ascii="Times New Roman" w:hAnsi="Times New Roman"/>
          <w:b w:val="0"/>
          <w:bCs w:val="0"/>
          <w:lang w:val="pt-BR"/>
        </w:rPr>
      </w:pPr>
    </w:p>
    <w:p w:rsidR="004936A5" w:rsidRPr="004936A5" w:rsidRDefault="004936A5" w:rsidP="004936A5">
      <w:pPr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lastRenderedPageBreak/>
        <w:t>T</w:t>
      </w:r>
      <w:r>
        <w:rPr>
          <w:color w:val="00B0F0"/>
          <w:lang w:val="pt-BR"/>
        </w:rPr>
        <w:t>ópico N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269C" w:rsidRDefault="0077269C" w:rsidP="00A4243C">
      <w:pPr>
        <w:spacing w:line="240" w:lineRule="auto"/>
      </w:pPr>
      <w:r>
        <w:separator/>
      </w:r>
    </w:p>
  </w:endnote>
  <w:endnote w:type="continuationSeparator" w:id="1">
    <w:p w:rsidR="0077269C" w:rsidRDefault="0077269C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63476C">
            <w:fldChar w:fldCharType="begin"/>
          </w:r>
          <w:r w:rsidR="00A4243C">
            <w:instrText xml:space="preserve"> DATE \@ "yyyy" </w:instrText>
          </w:r>
          <w:r w:rsidR="0063476C">
            <w:fldChar w:fldCharType="separate"/>
          </w:r>
          <w:r w:rsidR="003368A0">
            <w:rPr>
              <w:noProof/>
            </w:rPr>
            <w:t>2013</w:t>
          </w:r>
          <w:r w:rsidR="0063476C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63476C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63476C">
            <w:rPr>
              <w:rStyle w:val="Nmerodepgina"/>
              <w:lang w:val="pt-BR"/>
            </w:rPr>
            <w:fldChar w:fldCharType="separate"/>
          </w:r>
          <w:r w:rsidR="003368A0">
            <w:rPr>
              <w:rStyle w:val="Nmerodepgina"/>
              <w:noProof/>
              <w:lang w:val="pt-BR"/>
            </w:rPr>
            <w:t>5</w:t>
          </w:r>
          <w:r w:rsidR="0063476C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3368A0" w:rsidRPr="003368A0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269C" w:rsidRDefault="0077269C" w:rsidP="00A4243C">
      <w:pPr>
        <w:spacing w:line="240" w:lineRule="auto"/>
      </w:pPr>
      <w:r>
        <w:separator/>
      </w:r>
    </w:p>
  </w:footnote>
  <w:footnote w:type="continuationSeparator" w:id="1">
    <w:p w:rsidR="0077269C" w:rsidRDefault="0077269C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63476C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16B73" w:rsidP="00B22F24">
          <w:pPr>
            <w:rPr>
              <w:lang w:val="pt-BR"/>
            </w:rPr>
          </w:pPr>
          <w:r>
            <w:t>&lt;Nome do documento&gt;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F1313"/>
    <w:rsid w:val="00327425"/>
    <w:rsid w:val="003368A0"/>
    <w:rsid w:val="004936A5"/>
    <w:rsid w:val="0063476C"/>
    <w:rsid w:val="0077269C"/>
    <w:rsid w:val="007C05F4"/>
    <w:rsid w:val="00816B73"/>
    <w:rsid w:val="008832DD"/>
    <w:rsid w:val="00A4243C"/>
    <w:rsid w:val="00AC36AA"/>
    <w:rsid w:val="00B15983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37</TotalTime>
  <Pages>1</Pages>
  <Words>698</Words>
  <Characters>3775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4465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7</cp:revision>
  <dcterms:created xsi:type="dcterms:W3CDTF">2012-11-26T17:42:00Z</dcterms:created>
  <dcterms:modified xsi:type="dcterms:W3CDTF">2013-04-14T12:20:00Z</dcterms:modified>
</cp:coreProperties>
</file>