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CCC" w:rsidRPr="00E5427C" w:rsidRDefault="00BE6CCC">
      <w:pPr>
        <w:pStyle w:val="Ttulo"/>
        <w:jc w:val="right"/>
        <w:rPr>
          <w:lang w:val="pt-BR"/>
        </w:rPr>
      </w:pPr>
      <w:fldSimple w:instr=" SUBJECT  \* MERGEFORMAT ">
        <w:r w:rsidR="00B2216C">
          <w:rPr>
            <w:lang w:val="pt-BR"/>
          </w:rPr>
          <w:t>&lt;Nome do Projeto&gt;</w:t>
        </w:r>
      </w:fldSimple>
    </w:p>
    <w:p w:rsidR="00BE6CCC" w:rsidRPr="00E5427C" w:rsidRDefault="00BE6CCC">
      <w:pPr>
        <w:pStyle w:val="Ttulo"/>
        <w:jc w:val="right"/>
        <w:rPr>
          <w:lang w:val="pt-BR"/>
        </w:rPr>
      </w:pPr>
      <w:fldSimple w:instr=" TITLE  \* MERGEFORMAT ">
        <w:r w:rsidR="00B2216C">
          <w:rPr>
            <w:lang w:val="pt-BR"/>
          </w:rPr>
          <w:t>Visão (Projeto Pequeno)</w:t>
        </w:r>
      </w:fldSimple>
    </w:p>
    <w:p w:rsidR="00BE6CCC" w:rsidRPr="00E5427C" w:rsidRDefault="00BE6CCC">
      <w:pPr>
        <w:pStyle w:val="Ttulo"/>
        <w:jc w:val="right"/>
        <w:rPr>
          <w:lang w:val="pt-BR"/>
        </w:rPr>
      </w:pPr>
    </w:p>
    <w:p w:rsidR="00BE6CCC" w:rsidRDefault="00BE6CCC">
      <w:pPr>
        <w:pStyle w:val="Ttulo"/>
        <w:jc w:val="right"/>
        <w:rPr>
          <w:sz w:val="28"/>
          <w:szCs w:val="28"/>
        </w:rPr>
      </w:pPr>
      <w:r>
        <w:rPr>
          <w:sz w:val="28"/>
          <w:szCs w:val="28"/>
        </w:rPr>
        <w:t>Versão &lt;1.0&gt;</w:t>
      </w:r>
    </w:p>
    <w:p w:rsidR="00BE6CCC" w:rsidRDefault="00BE6CCC">
      <w:pPr>
        <w:pStyle w:val="Ttulo"/>
        <w:rPr>
          <w:sz w:val="28"/>
          <w:szCs w:val="28"/>
        </w:rPr>
      </w:pPr>
    </w:p>
    <w:p w:rsidR="00BE6CCC" w:rsidRDefault="00BE6CCC"/>
    <w:p w:rsidR="00BE6CCC" w:rsidRDefault="00BE6CCC">
      <w:pPr>
        <w:pStyle w:val="InfoBlue"/>
      </w:pPr>
      <w:r w:rsidRPr="00E5427C">
        <w:rPr>
          <w:lang w:val="pt-BR"/>
        </w:rPr>
        <w:t>[Observação: O template a seguir é fornecido para uso com</w:t>
      </w:r>
      <w:r w:rsidR="00E5427C" w:rsidRPr="00E5427C">
        <w:rPr>
          <w:lang w:val="pt-BR"/>
        </w:rPr>
        <w:t xml:space="preserve"> o Processo de Processos Logiciel</w:t>
      </w:r>
      <w:r w:rsidRPr="00E5427C">
        <w:rPr>
          <w:lang w:val="pt-BR"/>
        </w:rPr>
        <w:t xml:space="preserve">. </w:t>
      </w:r>
      <w:r>
        <w:t>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BE6CCC" w:rsidRDefault="00BE6CCC">
      <w:pPr>
        <w:pStyle w:val="InfoBlue"/>
        <w:rPr>
          <w:lang w:val="fr-FR"/>
        </w:rPr>
      </w:pPr>
      <w: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</w:t>
      </w:r>
      <w:r>
        <w:rPr>
          <w:lang w:val="fr-FR"/>
        </w:rPr>
        <w:t xml:space="preserve">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BE6CCC" w:rsidRDefault="00BE6CCC">
      <w:pPr>
        <w:rPr>
          <w:lang w:val="fr-FR"/>
        </w:rPr>
        <w:sectPr w:rsidR="00BE6CC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BE6CCC" w:rsidRDefault="00BE6CC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6CC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CC" w:rsidRDefault="00BE6CCC">
            <w:pPr>
              <w:pStyle w:val="Tabletext"/>
              <w:rPr>
                <w:lang w:val="pt-BR"/>
              </w:rPr>
            </w:pPr>
          </w:p>
        </w:tc>
      </w:tr>
    </w:tbl>
    <w:p w:rsidR="00BE6CCC" w:rsidRDefault="00BE6CCC">
      <w:pPr>
        <w:rPr>
          <w:lang w:val="pt-BR"/>
        </w:rPr>
      </w:pPr>
    </w:p>
    <w:p w:rsidR="00BE6CCC" w:rsidRDefault="00BE6CCC">
      <w:pPr>
        <w:pStyle w:val="Ttulo"/>
      </w:pPr>
      <w:r>
        <w:br w:type="page"/>
      </w:r>
      <w:r>
        <w:lastRenderedPageBreak/>
        <w:t>Índice Analítico</w:t>
      </w:r>
    </w:p>
    <w:p w:rsidR="00BE6CCC" w:rsidRDefault="00BE6CCC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1.</w:t>
      </w:r>
      <w:r>
        <w:rPr>
          <w:noProof/>
          <w:snapToGrid/>
          <w:sz w:val="24"/>
          <w:szCs w:val="24"/>
        </w:rPr>
        <w:tab/>
      </w:r>
      <w:r>
        <w:rPr>
          <w:noProof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_Toc18208263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_Toc18208264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Posicionamento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_Toc18208265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Descrição do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_Toc18208266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2.2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Sentença de Posição do Produto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_Toc18208267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fr-FR"/>
        </w:rPr>
        <w:t>3.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fr-FR"/>
        </w:rPr>
        <w:t>Descrições dos Envolvidos e Usuários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_Toc18208268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3.1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Resumo dos Envolvidos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_Toc18208269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</w:rPr>
        <w:t>3.2</w:t>
      </w:r>
      <w:r>
        <w:rPr>
          <w:noProof/>
          <w:snapToGrid/>
          <w:sz w:val="24"/>
          <w:szCs w:val="24"/>
        </w:rPr>
        <w:tab/>
      </w:r>
      <w:r>
        <w:rPr>
          <w:noProof/>
        </w:rPr>
        <w:t>Resumo dos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_Toc18208270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3.3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Ambiente do Usuário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_Toc18208271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3.4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Resumo das Principais Necessidades dos Envolvidos ou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_Toc18208272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3.5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Alternativas e Concorrência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_Toc18208273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4.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Geral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_Toc18208274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4.1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Perspectiva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_Toc18208275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4.2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Suposições e Dependências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_Toc18208276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5.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Recursos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_Toc18208277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6.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Outros Requisitos do Produto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_Toc18208278 \h </w:instrText>
      </w:r>
      <w:r>
        <w:rPr>
          <w:noProof/>
        </w:rPr>
      </w:r>
      <w:r>
        <w:rPr>
          <w:noProof/>
        </w:rPr>
        <w:fldChar w:fldCharType="separate"/>
      </w:r>
      <w:r w:rsidR="00B2216C">
        <w:rPr>
          <w:noProof/>
        </w:rPr>
        <w:t>3</w:t>
      </w:r>
      <w:r>
        <w:rPr>
          <w:noProof/>
        </w:rPr>
        <w:fldChar w:fldCharType="end"/>
      </w:r>
    </w:p>
    <w:p w:rsidR="00BE6CCC" w:rsidRDefault="00BE6CCC">
      <w:pPr>
        <w:pStyle w:val="Ttulo"/>
      </w:pPr>
      <w:r>
        <w:fldChar w:fldCharType="end"/>
      </w:r>
      <w:r>
        <w:br w:type="page"/>
      </w:r>
      <w:fldSimple w:instr=" TITLE  \* MERGEFORMAT ">
        <w:r w:rsidR="00B2216C">
          <w:t>Visão (Projeto Pequeno)</w:t>
        </w:r>
      </w:fldSimple>
    </w:p>
    <w:p w:rsidR="00BE6CCC" w:rsidRDefault="00BE6CCC">
      <w:pPr>
        <w:pStyle w:val="Ttulo1"/>
        <w:ind w:left="1080" w:hanging="360"/>
        <w:rPr>
          <w:sz w:val="20"/>
          <w:szCs w:val="20"/>
        </w:rPr>
      </w:pPr>
      <w:bookmarkStart w:id="0" w:name="_Toc512930904"/>
      <w:bookmarkStart w:id="1" w:name="_Toc456600917"/>
      <w:bookmarkStart w:id="2" w:name="_Toc456598586"/>
      <w:bookmarkStart w:id="3" w:name="_Toc452813577"/>
      <w:bookmarkStart w:id="4" w:name="_Toc436203377"/>
      <w:bookmarkStart w:id="5" w:name="_Toc18208263"/>
      <w:r>
        <w:rPr>
          <w:sz w:val="20"/>
          <w:szCs w:val="20"/>
        </w:rPr>
        <w:t>Introdução</w:t>
      </w:r>
      <w:bookmarkEnd w:id="0"/>
      <w:bookmarkEnd w:id="1"/>
      <w:bookmarkEnd w:id="2"/>
      <w:bookmarkEnd w:id="5"/>
    </w:p>
    <w:p w:rsidR="00BE6CCC" w:rsidRDefault="00BE6CCC">
      <w:pPr>
        <w:pStyle w:val="InfoBlue"/>
        <w:rPr>
          <w:lang w:val="fr-FR"/>
        </w:rPr>
      </w:pPr>
      <w:r>
        <w:t>[A finalidade deste documento é coletar, analisar e definir as necessidades e características de nível superior do &lt;&lt;</w:t>
      </w:r>
      <w:r>
        <w:rPr>
          <w:i w:val="0"/>
          <w:iCs w:val="0"/>
        </w:rPr>
        <w:t>Nome do Sistema</w:t>
      </w:r>
      <w:r>
        <w:t xml:space="preserve">&gt;&gt;. </w:t>
      </w:r>
      <w:r>
        <w:rPr>
          <w:lang w:val="fr-FR"/>
        </w:rPr>
        <w:t xml:space="preserve">Ele enfoca os recursos de que os envolvidos e usuários-alvo precisam e mostra </w:t>
      </w:r>
      <w:r>
        <w:rPr>
          <w:b/>
          <w:bCs/>
          <w:lang w:val="fr-FR"/>
        </w:rPr>
        <w:t>por que</w:t>
      </w:r>
      <w:r>
        <w:rPr>
          <w:lang w:val="fr-FR"/>
        </w:rPr>
        <w:t xml:space="preserve"> essas necessidades existem. Os detalhes de como o &lt;&lt;</w:t>
      </w:r>
      <w:r>
        <w:rPr>
          <w:i w:val="0"/>
          <w:iCs w:val="0"/>
          <w:lang w:val="fr-FR"/>
        </w:rPr>
        <w:t>Nome do Sistema</w:t>
      </w:r>
      <w:r>
        <w:rPr>
          <w:lang w:val="fr-FR"/>
        </w:rPr>
        <w:t>&gt;&gt; atende a essas necessidades estão descritos nas especificações suplementares e de caso de uso.]</w:t>
      </w:r>
    </w:p>
    <w:p w:rsidR="00BE6CCC" w:rsidRDefault="00BE6CCC">
      <w:pPr>
        <w:pStyle w:val="InfoBlue"/>
        <w:rPr>
          <w:lang w:val="pt-BR"/>
        </w:rPr>
      </w:pPr>
      <w:r>
        <w:rPr>
          <w:lang w:val="fr-FR"/>
        </w:rPr>
        <w:t xml:space="preserve"> </w:t>
      </w:r>
      <w:r>
        <w:rPr>
          <w:lang w:val="pt-BR"/>
        </w:rPr>
        <w:t xml:space="preserve">[A introdução do documento de </w:t>
      </w:r>
      <w:r>
        <w:rPr>
          <w:b/>
          <w:bCs/>
          <w:lang w:val="pt-BR"/>
        </w:rPr>
        <w:t>Visão</w:t>
      </w:r>
      <w:r>
        <w:rPr>
          <w:lang w:val="pt-BR"/>
        </w:rPr>
        <w:t xml:space="preserve"> oferece uma visão geral de todo o documento. Ela inclui a finalidade e referências deste documento de </w:t>
      </w:r>
      <w:r>
        <w:rPr>
          <w:b/>
          <w:bCs/>
          <w:lang w:val="pt-BR"/>
        </w:rPr>
        <w:t>Visão</w:t>
      </w:r>
      <w:r>
        <w:rPr>
          <w:lang w:val="pt-BR"/>
        </w:rPr>
        <w:t>.]</w:t>
      </w:r>
    </w:p>
    <w:p w:rsidR="00BE6CCC" w:rsidRDefault="00BE6CCC">
      <w:pPr>
        <w:pStyle w:val="Ttulo2"/>
        <w:rPr>
          <w:lang w:val="pt-BR"/>
        </w:rPr>
      </w:pPr>
      <w:bookmarkStart w:id="6" w:name="_Toc512930905"/>
      <w:bookmarkStart w:id="7" w:name="_Toc456600921"/>
      <w:bookmarkStart w:id="8" w:name="_Toc456598590"/>
      <w:bookmarkStart w:id="9" w:name="_Toc18208264"/>
      <w:r>
        <w:rPr>
          <w:lang w:val="pt-BR"/>
        </w:rPr>
        <w:t>Referências</w:t>
      </w:r>
      <w:bookmarkEnd w:id="6"/>
      <w:bookmarkEnd w:id="7"/>
      <w:bookmarkEnd w:id="8"/>
      <w:bookmarkEnd w:id="9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 xml:space="preserve">[Esta subseção apresenta uma lista completa de todos os documentos mencionados no documento de </w:t>
      </w:r>
      <w:r>
        <w:rPr>
          <w:b/>
          <w:bCs/>
          <w:lang w:val="pt-BR"/>
        </w:rPr>
        <w:t>Visão</w:t>
      </w:r>
      <w:r>
        <w:rPr>
          <w:lang w:val="pt-BR"/>
        </w:rPr>
        <w:t>. Identifique cada documento por título, número do relatório (se aplicável), data e organização de publicação. Especifique as fontes a partir das quais as referências podem ser obtidas. Essas informações podem ser fornecidas por um anexo ou outro documento.]</w:t>
      </w:r>
    </w:p>
    <w:p w:rsidR="00BE6CCC" w:rsidRDefault="00BE6CCC">
      <w:pPr>
        <w:pStyle w:val="Ttulo1"/>
        <w:ind w:left="1080" w:hanging="360"/>
        <w:rPr>
          <w:sz w:val="20"/>
          <w:szCs w:val="20"/>
          <w:lang w:val="pt-BR"/>
        </w:rPr>
      </w:pPr>
      <w:bookmarkStart w:id="10" w:name="_Toc512930906"/>
      <w:bookmarkStart w:id="11" w:name="_Toc18208265"/>
      <w:r>
        <w:rPr>
          <w:sz w:val="20"/>
          <w:szCs w:val="20"/>
          <w:lang w:val="pt-BR"/>
        </w:rPr>
        <w:t>Posicionamento</w:t>
      </w:r>
      <w:bookmarkEnd w:id="3"/>
      <w:bookmarkEnd w:id="4"/>
      <w:bookmarkEnd w:id="10"/>
      <w:bookmarkEnd w:id="11"/>
    </w:p>
    <w:p w:rsidR="00BE6CCC" w:rsidRDefault="00BE6CCC">
      <w:pPr>
        <w:pStyle w:val="Ttulo2"/>
        <w:rPr>
          <w:lang w:val="pt-BR"/>
        </w:rPr>
      </w:pPr>
      <w:bookmarkStart w:id="12" w:name="_Toc512930907"/>
      <w:bookmarkStart w:id="13" w:name="_Toc452813579"/>
      <w:bookmarkStart w:id="14" w:name="_Toc436203379"/>
      <w:bookmarkStart w:id="15" w:name="_Toc18208266"/>
      <w:r>
        <w:rPr>
          <w:lang w:val="pt-BR"/>
        </w:rPr>
        <w:t>Descrição do Problema</w:t>
      </w:r>
      <w:bookmarkEnd w:id="12"/>
      <w:bookmarkEnd w:id="13"/>
      <w:bookmarkEnd w:id="14"/>
      <w:bookmarkEnd w:id="15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[Forneça uma descrição resumindo o problema que está sendo resolvido pelo projeto. Pode ser utilizado o seguinte formato:]</w:t>
      </w:r>
    </w:p>
    <w:tbl>
      <w:tblPr>
        <w:tblW w:w="0" w:type="auto"/>
        <w:tblInd w:w="828" w:type="dxa"/>
        <w:tblLayout w:type="fixed"/>
        <w:tblLook w:val="0000"/>
      </w:tblPr>
      <w:tblGrid>
        <w:gridCol w:w="2970"/>
        <w:gridCol w:w="5220"/>
      </w:tblGrid>
      <w:tr w:rsidR="00BE6CCC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  <w:rPr>
                <w:lang w:val="pt-BR"/>
              </w:rPr>
            </w:pPr>
            <w:r>
              <w:rPr>
                <w:lang w:val="pt-BR"/>
              </w:rPr>
              <w:t>O problema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[descreva o problema]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  <w:rPr>
                <w:lang w:val="fr-FR"/>
              </w:rPr>
            </w:pPr>
            <w:r>
              <w:rPr>
                <w:lang w:val="fr-FR"/>
              </w:rPr>
              <w:t>afeta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  <w:rPr>
                <w:lang w:val="fr-FR"/>
              </w:rPr>
            </w:pPr>
            <w:r>
              <w:rPr>
                <w:lang w:val="fr-FR"/>
              </w:rPr>
              <w:t>[os envolvidos afetados pelo problema]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  <w:rPr>
                <w:lang w:val="fr-FR"/>
              </w:rPr>
            </w:pPr>
            <w:r>
              <w:rPr>
                <w:lang w:val="fr-FR"/>
              </w:rPr>
              <w:t>cujo impacto é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</w:pPr>
            <w:r>
              <w:t>[qual é o impacto do problema?]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ind w:left="72"/>
            </w:pPr>
            <w:r>
              <w:t>uma boa solução seria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  <w:rPr>
                <w:lang w:val="fr-FR"/>
              </w:rPr>
            </w:pPr>
            <w:r>
              <w:rPr>
                <w:lang w:val="fr-FR"/>
              </w:rPr>
              <w:t>[liste alguns dos principais benefícios de uma boa solução]</w:t>
            </w:r>
          </w:p>
        </w:tc>
      </w:tr>
    </w:tbl>
    <w:p w:rsidR="00BE6CCC" w:rsidRDefault="00BE6CCC">
      <w:pPr>
        <w:pStyle w:val="Ttulo2"/>
      </w:pPr>
      <w:bookmarkStart w:id="16" w:name="_Toc512930908"/>
      <w:bookmarkStart w:id="17" w:name="_Toc452813580"/>
      <w:bookmarkStart w:id="18" w:name="_Toc436203380"/>
      <w:bookmarkStart w:id="19" w:name="_Toc425054392"/>
      <w:bookmarkStart w:id="20" w:name="_Toc422186485"/>
      <w:bookmarkStart w:id="21" w:name="_Toc18208267"/>
      <w:r>
        <w:rPr>
          <w:lang w:val="pt-BR"/>
        </w:rPr>
        <w:t>Sentença de Posição do Produto</w:t>
      </w:r>
      <w:bookmarkEnd w:id="16"/>
      <w:bookmarkEnd w:id="17"/>
      <w:bookmarkEnd w:id="18"/>
      <w:bookmarkEnd w:id="19"/>
      <w:bookmarkEnd w:id="20"/>
      <w:bookmarkEnd w:id="21"/>
    </w:p>
    <w:p w:rsidR="00BE6CCC" w:rsidRDefault="00BE6CCC">
      <w:pPr>
        <w:pStyle w:val="InfoBlue"/>
      </w:pPr>
      <w:r>
        <w:rPr>
          <w:lang w:val="pt-BR"/>
        </w:rPr>
        <w:t>[Forneça uma sentença geral resumindo, no nível mais alto, a posição exclusiva que o produto pretende ocupar no mercado.</w:t>
      </w:r>
      <w:r>
        <w:t xml:space="preserve"> Pode ser utilizado o seguinte formato:]</w:t>
      </w:r>
    </w:p>
    <w:tbl>
      <w:tblPr>
        <w:tblW w:w="0" w:type="auto"/>
        <w:tblInd w:w="828" w:type="dxa"/>
        <w:tblLayout w:type="fixed"/>
        <w:tblLook w:val="0000"/>
      </w:tblPr>
      <w:tblGrid>
        <w:gridCol w:w="2790"/>
        <w:gridCol w:w="5400"/>
      </w:tblGrid>
      <w:tr w:rsidR="00BE6CCC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</w:pPr>
            <w:r>
              <w:t>Para</w:t>
            </w:r>
          </w:p>
        </w:tc>
        <w:tc>
          <w:tcPr>
            <w:tcW w:w="540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</w:pPr>
            <w:r>
              <w:t>[cliente-alvo]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</w:pPr>
            <w:r>
              <w:t>Quem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</w:pPr>
            <w:r>
              <w:rPr>
                <w:lang w:val="pt-BR"/>
              </w:rPr>
              <w:t>[indique a necessidade ou oportunidade]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  <w:rPr>
                <w:lang w:val="pt-BR"/>
              </w:rPr>
            </w:pPr>
            <w:r>
              <w:rPr>
                <w:lang w:val="pt-BR"/>
              </w:rPr>
              <w:t>O (nome do produto)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 xml:space="preserve">  é um(a) [categoria do produto]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  <w:rPr>
                <w:lang w:val="pt-BR"/>
              </w:rPr>
            </w:pPr>
            <w:r>
              <w:rPr>
                <w:lang w:val="pt-BR"/>
              </w:rPr>
              <w:t>Que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  <w:rPr>
                <w:lang w:val="fr-FR"/>
              </w:rPr>
            </w:pPr>
            <w:r>
              <w:rPr>
                <w:lang w:val="pt-BR"/>
              </w:rPr>
              <w:t>[indique o principal benefício, ou seja, o motivo que leva a comprar]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keepNext/>
              <w:ind w:left="72"/>
              <w:rPr>
                <w:lang w:val="pt-BR"/>
              </w:rPr>
            </w:pPr>
            <w:r>
              <w:rPr>
                <w:lang w:val="pt-BR"/>
              </w:rPr>
              <w:t>Diferente de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[principal alternativa da concorrência]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BE6CCC" w:rsidRDefault="00BE6CCC">
            <w:pPr>
              <w:pStyle w:val="Corpodetexto"/>
              <w:ind w:left="72"/>
            </w:pPr>
            <w:r>
              <w:t>Nosso produto</w:t>
            </w:r>
          </w:p>
        </w:tc>
        <w:tc>
          <w:tcPr>
            <w:tcW w:w="5400" w:type="dxa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BE6CCC" w:rsidRDefault="00BE6CCC">
            <w:pPr>
              <w:pStyle w:val="InfoBlue"/>
            </w:pPr>
            <w:r>
              <w:t>[indique a principal diferença]</w:t>
            </w:r>
          </w:p>
        </w:tc>
      </w:tr>
    </w:tbl>
    <w:p w:rsidR="00BE6CCC" w:rsidRDefault="00BE6CCC">
      <w:pPr>
        <w:pStyle w:val="InfoBlue"/>
      </w:pPr>
      <w:r>
        <w:rPr>
          <w:lang w:val="pt-BR"/>
        </w:rPr>
        <w:t>[Uma sentença de posição do produto comunica o objetivo do aplicativo e a importância do projeto para todo o pessoal envolvido.]</w:t>
      </w:r>
    </w:p>
    <w:p w:rsidR="00BE6CCC" w:rsidRDefault="00BE6CCC">
      <w:pPr>
        <w:pStyle w:val="Ttulo1"/>
        <w:ind w:left="1080" w:hanging="360"/>
        <w:rPr>
          <w:sz w:val="20"/>
          <w:szCs w:val="20"/>
          <w:lang w:val="fr-FR"/>
        </w:rPr>
      </w:pPr>
      <w:bookmarkStart w:id="22" w:name="_Toc512930909"/>
      <w:bookmarkStart w:id="23" w:name="_Toc452813581"/>
      <w:bookmarkStart w:id="24" w:name="_Toc447960005"/>
      <w:bookmarkStart w:id="25" w:name="_Toc436203381"/>
      <w:bookmarkStart w:id="26" w:name="_Toc18208268"/>
      <w:r>
        <w:rPr>
          <w:sz w:val="20"/>
          <w:szCs w:val="20"/>
          <w:lang w:val="fr-FR"/>
        </w:rPr>
        <w:t>Descrições dos Envolvidos e Usuários</w:t>
      </w:r>
      <w:bookmarkEnd w:id="22"/>
      <w:bookmarkEnd w:id="23"/>
      <w:bookmarkEnd w:id="24"/>
      <w:bookmarkEnd w:id="26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 xml:space="preserve">[Para fornecer, de maneira eficiente, produtos e serviços que atendam às reais necessidades dos usuários e envolvidos, é necessário identificar e considerar todos os envolvidos como parte do processo de Modelagem de Requisitos. É necessário também identificar os usuários do sistema e assegurar que a comunidade de envolvidos os represente adequadamente. Esta seção fornece um perfil dos envolvidos e dos usuários que integram o projeto, e </w:t>
      </w:r>
      <w:r>
        <w:rPr>
          <w:lang w:val="pt-BR"/>
        </w:rPr>
        <w:lastRenderedPageBreak/>
        <w:t>dos principais problemas que, de acordo com o ponto de vista deles, poderão ser abordados pela solução proposta. Ela não descreve as solicitações ou os requisitos específicos dos usuários e dos envolvidos, já que eles são capturados em um artefato individual de solicitações dos envolvidos. Em vez disso, ela fornece a base e a justificativa que explicam por que os requisitos são necessários.]</w:t>
      </w:r>
    </w:p>
    <w:p w:rsidR="00BE6CCC" w:rsidRDefault="00BE6CCC">
      <w:pPr>
        <w:pStyle w:val="Ttulo2"/>
        <w:rPr>
          <w:lang w:val="pt-BR"/>
        </w:rPr>
      </w:pPr>
      <w:bookmarkStart w:id="27" w:name="_Toc512930910"/>
      <w:bookmarkStart w:id="28" w:name="_Toc452813583"/>
      <w:bookmarkStart w:id="29" w:name="_Toc18208269"/>
      <w:r>
        <w:rPr>
          <w:lang w:val="pt-BR"/>
        </w:rPr>
        <w:t>Resumo dos Envolvidos</w:t>
      </w:r>
      <w:bookmarkEnd w:id="27"/>
      <w:bookmarkEnd w:id="28"/>
      <w:bookmarkEnd w:id="29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[Há uma série de envolvidos que se interessam pelo desenvolvimento e nem todos eles são usuários finais. Apresente uma lista resumida desses envolvidos que não são usuários. (O resumo dos usuários encontra-se na seção 3,2.)]</w:t>
      </w: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1890"/>
        <w:gridCol w:w="2610"/>
        <w:gridCol w:w="3960"/>
      </w:tblGrid>
      <w:tr w:rsidR="00BE6CCC">
        <w:tblPrEx>
          <w:tblCellMar>
            <w:top w:w="0" w:type="dxa"/>
            <w:bottom w:w="0" w:type="dxa"/>
          </w:tblCellMar>
        </w:tblPrEx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Nome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Responsabilidades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[Informe o tipo de envolvidos.]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[Faça uma breve descrição dos envolvidos.]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[Resuma as principais responsabilidades do envolvido no que diz respeito ao sistema em desenvolvimento; ou seja, o interesse dele como envolvido. Por exemplo, este envolvido:</w:t>
            </w:r>
          </w:p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garante que o sistema poderá ter manutenção</w:t>
            </w:r>
          </w:p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garante que haverá uma demanda do mercado para as características do produto</w:t>
            </w:r>
          </w:p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monitora o andamento do projeto</w:t>
            </w:r>
          </w:p>
          <w:p w:rsidR="00BE6CCC" w:rsidRDefault="00BE6CCC">
            <w:pPr>
              <w:pStyle w:val="InfoBlue"/>
              <w:rPr>
                <w:lang w:val="fr-FR"/>
              </w:rPr>
            </w:pPr>
            <w:r>
              <w:rPr>
                <w:lang w:val="fr-FR"/>
              </w:rPr>
              <w:t>aprova fundos</w:t>
            </w:r>
          </w:p>
          <w:p w:rsidR="00BE6CCC" w:rsidRDefault="00BE6CCC">
            <w:pPr>
              <w:pStyle w:val="InfoBlue"/>
              <w:rPr>
                <w:lang w:val="fr-FR"/>
              </w:rPr>
            </w:pPr>
            <w:r>
              <w:rPr>
                <w:lang w:val="fr-FR"/>
              </w:rPr>
              <w:t>etc.]</w:t>
            </w:r>
          </w:p>
        </w:tc>
      </w:tr>
    </w:tbl>
    <w:p w:rsidR="00BE6CCC" w:rsidRDefault="00BE6CCC">
      <w:pPr>
        <w:pStyle w:val="Ttulo2"/>
        <w:rPr>
          <w:lang w:val="fr-FR"/>
        </w:rPr>
      </w:pPr>
      <w:bookmarkStart w:id="30" w:name="_Toc512930911"/>
      <w:bookmarkStart w:id="31" w:name="_Toc452813584"/>
      <w:bookmarkStart w:id="32" w:name="_Toc18208270"/>
      <w:r>
        <w:rPr>
          <w:lang w:val="fr-FR"/>
        </w:rPr>
        <w:t>Resumo dos Usuários</w:t>
      </w:r>
      <w:bookmarkEnd w:id="30"/>
      <w:bookmarkEnd w:id="31"/>
      <w:bookmarkEnd w:id="32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[Apresente uma lista resumida de todos os usuários identificados.]</w:t>
      </w: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998"/>
        <w:gridCol w:w="1882"/>
        <w:gridCol w:w="3240"/>
        <w:gridCol w:w="2628"/>
      </w:tblGrid>
      <w:tr w:rsidR="00BE6CCC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Nome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Responsabilidades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Envolvido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[Informe o tipo de usuário.]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[Faça uma breve descrição do que eles representam no que diz respeito ao sistema.]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[Liste as principais responsabilidades do usuário em relação ao sistema em desenvolvimento como, por exemplo:</w:t>
            </w:r>
          </w:p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percebe os detalhes</w:t>
            </w:r>
          </w:p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produz relatórios</w:t>
            </w:r>
          </w:p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coordena o trabalho</w:t>
            </w:r>
          </w:p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etc.]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InfoBlue"/>
              <w:rPr>
                <w:lang w:val="pt-BR"/>
              </w:rPr>
            </w:pPr>
            <w:r>
              <w:rPr>
                <w:lang w:val="pt-BR"/>
              </w:rPr>
              <w:t>[Se o usuário não estiver representado diretamente, identifique o envolvido responsável por representar o interesse do usuário.]</w:t>
            </w:r>
          </w:p>
        </w:tc>
      </w:tr>
    </w:tbl>
    <w:p w:rsidR="00BE6CCC" w:rsidRDefault="00BE6CCC">
      <w:pPr>
        <w:pStyle w:val="Corpodetexto"/>
        <w:rPr>
          <w:lang w:val="pt-BR"/>
        </w:rPr>
      </w:pPr>
    </w:p>
    <w:p w:rsidR="00BE6CCC" w:rsidRDefault="00BE6CCC">
      <w:pPr>
        <w:pStyle w:val="Ttulo2"/>
        <w:rPr>
          <w:lang w:val="pt-BR"/>
        </w:rPr>
      </w:pPr>
      <w:bookmarkStart w:id="33" w:name="_Toc512930912"/>
      <w:bookmarkStart w:id="34" w:name="_Toc452813585"/>
      <w:bookmarkStart w:id="35" w:name="_Toc436203384"/>
      <w:bookmarkStart w:id="36" w:name="_Toc425054386"/>
      <w:bookmarkStart w:id="37" w:name="_Toc422186479"/>
      <w:bookmarkStart w:id="38" w:name="_Toc346297773"/>
      <w:bookmarkStart w:id="39" w:name="_Toc342757864"/>
      <w:bookmarkStart w:id="40" w:name="_Toc18208271"/>
      <w:r>
        <w:rPr>
          <w:lang w:val="pt-BR"/>
        </w:rPr>
        <w:t>Ambiente do Usuário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[Detalhe o ambiente de trabalho do usuário-alvo. A seguir, são apresentadas algumas sugestões: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Número de pessoas envolvidas na execução da tarefa? Isso está mudando?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Qual é a duração de um ciclo de tarefas? Qual é o tempo gasto em cada atividade? Isso está mudando?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Existem restrições ambientais exclusivas: telefone celular, ambientes ao ar livre, uso em aeronaves e assim por diante?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Que plataformas de sistema são utilizadas hoje? Quais são as futuras plataformas?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lastRenderedPageBreak/>
        <w:t>Que outros aplicativos estão em uso? É necessário que o seu aplicativo interaja com eles?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Este é o ponto em que podem ser incluídos fragmentos do Modelo de Negócios para resumir a tarefa e os papéis envolvidos etc.]</w:t>
      </w:r>
    </w:p>
    <w:p w:rsidR="00BE6CCC" w:rsidRDefault="00BE6CCC">
      <w:pPr>
        <w:pStyle w:val="Ttulo2"/>
        <w:rPr>
          <w:lang w:val="pt-BR"/>
        </w:rPr>
      </w:pPr>
      <w:bookmarkStart w:id="41" w:name="_Toc512930913"/>
      <w:bookmarkStart w:id="42" w:name="_Toc452813588"/>
      <w:bookmarkStart w:id="43" w:name="_Toc18208272"/>
      <w:r>
        <w:rPr>
          <w:lang w:val="pt-BR"/>
        </w:rPr>
        <w:t>Resumo das Principais Necessidades dos Envolvidos ou Usuários</w:t>
      </w:r>
      <w:bookmarkEnd w:id="41"/>
      <w:bookmarkEnd w:id="42"/>
      <w:bookmarkEnd w:id="43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[Liste os principais problemas com as soluções existentes conforme o ponto de vista do envolvido ou do usuário. Para cada problema, esclareça os seguintes pontos: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 xml:space="preserve">Quais são as causas deste problema? 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Como ele está sendo resolvido agora?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Que soluções o envolvido ou usuário deseja?]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 xml:space="preserve">[É essencial entender a importância </w:t>
      </w:r>
      <w:r>
        <w:rPr>
          <w:b/>
          <w:bCs/>
          <w:lang w:val="pt-BR"/>
        </w:rPr>
        <w:t>relativa</w:t>
      </w:r>
      <w:r>
        <w:rPr>
          <w:lang w:val="pt-BR"/>
        </w:rPr>
        <w:t xml:space="preserve"> atribuída pelo envolvido ou usuário à resolução de cada problema. Técnicas de ordenação e votação cumulativa indicam os problemas que </w:t>
      </w:r>
      <w:r>
        <w:rPr>
          <w:b/>
          <w:bCs/>
          <w:lang w:val="pt-BR"/>
        </w:rPr>
        <w:t>devem</w:t>
      </w:r>
      <w:r>
        <w:rPr>
          <w:lang w:val="pt-BR"/>
        </w:rPr>
        <w:t xml:space="preserve"> ser resolvidos versus problemas que eles gostariam que fossem resolvidos.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Preencha a tabela a seguir — se estiver usando o Rational RequisitePro para capturar as Necessidades, pode ser um fragmento ou relatório dessa ferramenta.]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2808"/>
        <w:gridCol w:w="900"/>
        <w:gridCol w:w="1350"/>
        <w:gridCol w:w="1890"/>
        <w:gridCol w:w="90"/>
        <w:gridCol w:w="2430"/>
      </w:tblGrid>
      <w:tr w:rsidR="00BE6CCC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Necessidade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Prioridade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Preocupações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Solução Atual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:rsidR="00BE6CCC" w:rsidRDefault="00BE6CCC">
            <w:pPr>
              <w:pStyle w:val="Corpodetex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Soluções Propostas</w:t>
            </w:r>
          </w:p>
        </w:tc>
      </w:tr>
      <w:tr w:rsidR="00BE6CCC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Corpodetexto"/>
              <w:ind w:left="0"/>
              <w:rPr>
                <w:lang w:val="pt-BR"/>
              </w:rPr>
            </w:pPr>
            <w:r>
              <w:rPr>
                <w:lang w:val="pt-BR"/>
              </w:rPr>
              <w:t>Mensagens de difusão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Corpodetexto"/>
              <w:ind w:left="0"/>
              <w:rPr>
                <w:lang w:val="pt-BR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E6CCC" w:rsidRDefault="00BE6CCC">
            <w:pPr>
              <w:pStyle w:val="Corpodetexto"/>
              <w:ind w:left="0"/>
              <w:rPr>
                <w:lang w:val="pt-BR"/>
              </w:rPr>
            </w:pPr>
          </w:p>
        </w:tc>
      </w:tr>
    </w:tbl>
    <w:p w:rsidR="00BE6CCC" w:rsidRDefault="00BE6CCC">
      <w:pPr>
        <w:pStyle w:val="Corpodetexto"/>
        <w:rPr>
          <w:lang w:val="pt-BR"/>
        </w:rPr>
      </w:pPr>
    </w:p>
    <w:p w:rsidR="00BE6CCC" w:rsidRDefault="00BE6CCC">
      <w:pPr>
        <w:pStyle w:val="Ttulo2"/>
        <w:rPr>
          <w:lang w:val="pt-BR"/>
        </w:rPr>
      </w:pPr>
      <w:bookmarkStart w:id="44" w:name="_Toc512930914"/>
      <w:bookmarkStart w:id="45" w:name="_Toc452813589"/>
      <w:bookmarkStart w:id="46" w:name="_Toc18208273"/>
      <w:r>
        <w:rPr>
          <w:lang w:val="pt-BR"/>
        </w:rPr>
        <w:t>Alternativas e Concorrência</w:t>
      </w:r>
      <w:bookmarkEnd w:id="44"/>
      <w:bookmarkEnd w:id="45"/>
      <w:bookmarkEnd w:id="46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[Identifique as alternativas que o envolvido considera disponíveis. Entre elas podem estar incluídas a compra de um produto do concorrente, a criação de uma solução local ou a simples manutenção do status quo. Liste todas as opções conhecidas que a concorrência oferece ou que podem se tornar disponíveis. Inclua os principais pontos fortes e pontos fracos de cada concorrente segundo o ponto de vista do envolvido ou do usuário final.]</w:t>
      </w:r>
    </w:p>
    <w:p w:rsidR="00BE6CCC" w:rsidRDefault="00BE6CCC">
      <w:pPr>
        <w:pStyle w:val="Ttulo1"/>
        <w:ind w:left="1080" w:hanging="360"/>
        <w:rPr>
          <w:sz w:val="20"/>
          <w:szCs w:val="20"/>
          <w:lang w:val="pt-BR"/>
        </w:rPr>
      </w:pPr>
      <w:bookmarkStart w:id="47" w:name="_Toc512930915"/>
      <w:bookmarkStart w:id="48" w:name="_Toc452813590"/>
      <w:bookmarkStart w:id="49" w:name="_Toc436203387"/>
      <w:bookmarkStart w:id="50" w:name="_Toc18208274"/>
      <w:bookmarkEnd w:id="25"/>
      <w:r>
        <w:rPr>
          <w:sz w:val="20"/>
          <w:szCs w:val="20"/>
          <w:lang w:val="pt-BR"/>
        </w:rPr>
        <w:t>Visão Geral do Produto</w:t>
      </w:r>
      <w:bookmarkEnd w:id="47"/>
      <w:bookmarkEnd w:id="48"/>
      <w:bookmarkEnd w:id="49"/>
      <w:bookmarkEnd w:id="50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 xml:space="preserve">[Esta seção oferece uma visão de nível superior dos recursos do produto, interfaces com outros aplicativos e configurações de sistema. Ela geralmente é constituída destas duas subseções: 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Perspectiva do produto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Suposições e dependências]</w:t>
      </w:r>
    </w:p>
    <w:p w:rsidR="00BE6CCC" w:rsidRDefault="00BE6CCC">
      <w:pPr>
        <w:pStyle w:val="Ttulo2"/>
        <w:rPr>
          <w:lang w:val="pt-BR"/>
        </w:rPr>
      </w:pPr>
      <w:bookmarkStart w:id="51" w:name="_Toc512930916"/>
      <w:bookmarkStart w:id="52" w:name="_Toc452813591"/>
      <w:bookmarkStart w:id="53" w:name="_Toc436203388"/>
      <w:bookmarkStart w:id="54" w:name="_Toc425054391"/>
      <w:bookmarkStart w:id="55" w:name="_Toc422186484"/>
      <w:bookmarkStart w:id="56" w:name="_Toc346297778"/>
      <w:bookmarkStart w:id="57" w:name="_Toc342757867"/>
      <w:bookmarkStart w:id="58" w:name="_Toc339784266"/>
      <w:bookmarkStart w:id="59" w:name="_Toc339783677"/>
      <w:bookmarkStart w:id="60" w:name="_Toc323533353"/>
      <w:bookmarkStart w:id="61" w:name="_Toc320279476"/>
      <w:bookmarkStart w:id="62" w:name="_Toc320274603"/>
      <w:bookmarkStart w:id="63" w:name="_Toc318088998"/>
      <w:bookmarkStart w:id="64" w:name="_Toc18208275"/>
      <w:r>
        <w:rPr>
          <w:lang w:val="pt-BR"/>
        </w:rPr>
        <w:t>Perspectiva do Produto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 xml:space="preserve">[Esta subseção do documento de </w:t>
      </w:r>
      <w:r>
        <w:rPr>
          <w:b/>
          <w:bCs/>
          <w:lang w:val="pt-BR"/>
        </w:rPr>
        <w:t>Visão</w:t>
      </w:r>
      <w:r>
        <w:rPr>
          <w:lang w:val="pt-BR"/>
        </w:rPr>
        <w:t xml:space="preserve"> coloca o produto na perspectiva de outros produtos relacionados e do ambiente do usuário. Se o produto for independente e totalmente auto-suficiente, exponha isso aqui. Se o produto for um componente de um sistema maior, esta subseção deverá relacionar como esses sistemas interagem e identificar as interfaces relevantes entre os sistemas. Uma maneira fácil de exibir os principais componentes do sistema maior, suas interconexões e interfaces externas é através de um diagrama de bloco.]</w:t>
      </w:r>
    </w:p>
    <w:p w:rsidR="00BE6CCC" w:rsidRDefault="00BE6CCC">
      <w:pPr>
        <w:pStyle w:val="Ttulo2"/>
        <w:rPr>
          <w:lang w:val="pt-BR"/>
        </w:rPr>
      </w:pPr>
      <w:bookmarkStart w:id="65" w:name="_Toc512930917"/>
      <w:bookmarkStart w:id="66" w:name="_Toc452813593"/>
      <w:bookmarkStart w:id="67" w:name="_Toc436203390"/>
      <w:bookmarkStart w:id="68" w:name="_Toc425054394"/>
      <w:bookmarkStart w:id="69" w:name="_Toc422186487"/>
      <w:bookmarkStart w:id="70" w:name="_Toc346297780"/>
      <w:bookmarkStart w:id="71" w:name="_Toc342757869"/>
      <w:bookmarkStart w:id="72" w:name="_Toc339784278"/>
      <w:bookmarkStart w:id="73" w:name="_Toc339783689"/>
      <w:bookmarkStart w:id="74" w:name="_Toc323533379"/>
      <w:bookmarkStart w:id="75" w:name="_Toc320279510"/>
      <w:bookmarkStart w:id="76" w:name="_Toc320274637"/>
      <w:bookmarkStart w:id="77" w:name="_Toc318089002"/>
      <w:bookmarkStart w:id="78" w:name="_Toc18208276"/>
      <w:r>
        <w:rPr>
          <w:lang w:val="pt-BR"/>
        </w:rPr>
        <w:t>Suposições e Dependências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 xml:space="preserve">[Liste cada fator que afeta os recursos especificados no documento de </w:t>
      </w:r>
      <w:r>
        <w:rPr>
          <w:b/>
          <w:bCs/>
          <w:lang w:val="pt-BR"/>
        </w:rPr>
        <w:t>Visão</w:t>
      </w:r>
      <w:r>
        <w:rPr>
          <w:lang w:val="pt-BR"/>
        </w:rPr>
        <w:t xml:space="preserve">. Liste as suposições que, se mudadas, alterarão o documento de </w:t>
      </w:r>
      <w:r>
        <w:rPr>
          <w:b/>
          <w:bCs/>
          <w:lang w:val="pt-BR"/>
        </w:rPr>
        <w:t>Visão</w:t>
      </w:r>
      <w:r>
        <w:rPr>
          <w:lang w:val="pt-BR"/>
        </w:rPr>
        <w:t xml:space="preserve">. Por exemplo, uma suposição poderá estabelecer que um sistema operacional específico estará disponível para o hardware projetado para o produto de software. Se o sistema operacional não estiver disponível, o documento de </w:t>
      </w:r>
      <w:r>
        <w:rPr>
          <w:b/>
          <w:bCs/>
          <w:lang w:val="pt-BR"/>
        </w:rPr>
        <w:t>Visão</w:t>
      </w:r>
      <w:r>
        <w:rPr>
          <w:lang w:val="pt-BR"/>
        </w:rPr>
        <w:t xml:space="preserve"> deverá ser mudado.]</w:t>
      </w:r>
    </w:p>
    <w:p w:rsidR="00BE6CCC" w:rsidRDefault="00BE6CCC">
      <w:pPr>
        <w:pStyle w:val="Ttulo1"/>
        <w:ind w:left="1080" w:hanging="360"/>
        <w:rPr>
          <w:sz w:val="20"/>
          <w:szCs w:val="20"/>
          <w:lang w:val="pt-BR"/>
        </w:rPr>
      </w:pPr>
      <w:bookmarkStart w:id="79" w:name="_Toc512930918"/>
      <w:bookmarkStart w:id="80" w:name="_Toc452813596"/>
      <w:bookmarkStart w:id="81" w:name="_Toc436203402"/>
      <w:bookmarkStart w:id="82" w:name="_Toc18208277"/>
      <w:r>
        <w:rPr>
          <w:sz w:val="20"/>
          <w:szCs w:val="20"/>
          <w:lang w:val="pt-BR"/>
        </w:rPr>
        <w:lastRenderedPageBreak/>
        <w:t>Recursos do Produto</w:t>
      </w:r>
      <w:bookmarkEnd w:id="79"/>
      <w:bookmarkEnd w:id="80"/>
      <w:bookmarkEnd w:id="81"/>
      <w:bookmarkEnd w:id="82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[Liste e descreva brevemente os recursos do produto. Trata-se dos recursos de nível superior do sistema que são necessários para propiciar benefícios aos usuários. Cada recurso é um serviço desejado externamente que normalmente exige uma série de entradas para alcançar os resultados desejados. Por exemplo, um dos recursos de um sistema de rastreamento de problemas poderá ser a capacidade de fornecer relatórios de tendências. À medida que o modelo de casos de uso for desenvolvido, atualize a descrição para fazer referência aos casos de uso.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 xml:space="preserve">Como o documento de </w:t>
      </w:r>
      <w:r>
        <w:rPr>
          <w:b/>
          <w:bCs/>
          <w:lang w:val="pt-BR"/>
        </w:rPr>
        <w:t>Visão</w:t>
      </w:r>
      <w:r>
        <w:rPr>
          <w:lang w:val="pt-BR"/>
        </w:rPr>
        <w:t xml:space="preserve"> é revisado por muitas pessoas envolvidas, o nível de detalhes deve ser geral o suficiente para que todos entendam. No entanto, devem estar disponíveis detalhes suficientes para fornecer à equipe as informações necessárias para criar um modelo de casos de uso.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Para administrar corretamente a complexidade do aplicativo, recomendamos que, para qualquer novo sistema ou para um incremento feito em um sistema existente, os recursos sejam abstraídos em um nível alto o suficiente para gerar de 25 a 99 resultados. Esses recursos serão a base fundamental do gerenciamento do projeto, do gerenciamento do escopo e da definição do produto. Cada recurso será descrito mais detalhadamente no modelo de casos de uso.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Em toda esta seção, cada recurso poderá ser externamente percebido por usuários, operadores e outros sistemas externos. Esses recursos deverão incluir uma descrição da funcionalidade e de todas as questões de usabilidade relevantes que deverão ser abordadas. As seguintes diretrizes se aplicam: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Evite o design. Mantenha as descrições dos recursos em um nível geral. Concentre-se nos recursos necessários e por que (e não como)</w:t>
      </w:r>
      <w:r>
        <w:rPr>
          <w:lang w:val="pt-BR"/>
        </w:rPr>
        <w:tab/>
        <w:t xml:space="preserve"> eles devem ser implementados.]</w:t>
      </w:r>
    </w:p>
    <w:p w:rsidR="00BE6CCC" w:rsidRDefault="00BE6CCC">
      <w:pPr>
        <w:pStyle w:val="Corpodetexto"/>
        <w:rPr>
          <w:lang w:val="pt-BR"/>
        </w:rPr>
      </w:pP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[Defina a prioridade dos diferentes recursos do sistema. Inclua, se for útil, atributos como, por exemplo, estabilidade, benefício, esforço e risco.]</w:t>
      </w:r>
    </w:p>
    <w:p w:rsidR="00BE6CCC" w:rsidRDefault="00BE6CCC">
      <w:pPr>
        <w:pStyle w:val="Ttulo1"/>
        <w:ind w:left="1080" w:hanging="360"/>
        <w:rPr>
          <w:sz w:val="20"/>
          <w:szCs w:val="20"/>
          <w:lang w:val="pt-BR"/>
        </w:rPr>
      </w:pPr>
      <w:bookmarkStart w:id="83" w:name="_Toc512930919"/>
      <w:bookmarkStart w:id="84" w:name="_Toc452813602"/>
      <w:bookmarkStart w:id="85" w:name="_Toc436203408"/>
      <w:bookmarkStart w:id="86" w:name="_Toc18208278"/>
      <w:r>
        <w:rPr>
          <w:sz w:val="20"/>
          <w:szCs w:val="20"/>
          <w:lang w:val="pt-BR"/>
        </w:rPr>
        <w:t>Outros Requisitos do Produto</w:t>
      </w:r>
      <w:bookmarkEnd w:id="83"/>
      <w:bookmarkEnd w:id="84"/>
      <w:bookmarkEnd w:id="85"/>
      <w:bookmarkEnd w:id="86"/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[Liste com detalhes os padrões aplicáveis, os requisitos de hardware ou de plataforma, os requisitos de desempenho e os requisitos ambientais.]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Defina as faixas de qualidade para desempenho, robustez, tolerância a erros, usabilidade e características semelhantes que não são capturadas no Conjunto de Recursos.</w:t>
      </w:r>
    </w:p>
    <w:p w:rsidR="00BE6CCC" w:rsidRDefault="00BE6CCC">
      <w:pPr>
        <w:pStyle w:val="InfoBlue"/>
        <w:rPr>
          <w:lang w:val="pt-BR"/>
        </w:rPr>
      </w:pPr>
      <w:bookmarkStart w:id="87" w:name="_Toc452813607"/>
      <w:bookmarkStart w:id="88" w:name="_Toc436203413"/>
      <w:r>
        <w:rPr>
          <w:lang w:val="pt-BR"/>
        </w:rPr>
        <w:t>Mencione quaisquer restrições de design, restrições externas ou outras dependências.</w:t>
      </w:r>
    </w:p>
    <w:p w:rsidR="00BE6CCC" w:rsidRDefault="00BE6CCC">
      <w:pPr>
        <w:pStyle w:val="InfoBlue"/>
        <w:rPr>
          <w:lang w:val="pt-BR"/>
        </w:rPr>
      </w:pPr>
      <w:r>
        <w:rPr>
          <w:lang w:val="pt-BR"/>
        </w:rPr>
        <w:t>Defina quaisquer requisitos de documentação específicos, incluindo requisitos de manuais do usuário, Ajuda on-line, instalação, rotulação e de embalagem.</w:t>
      </w:r>
    </w:p>
    <w:p w:rsidR="00E5427C" w:rsidRDefault="00BE6CCC">
      <w:pPr>
        <w:pStyle w:val="InfoBlue"/>
        <w:rPr>
          <w:lang w:val="pt-BR"/>
        </w:rPr>
      </w:pPr>
      <w:r>
        <w:rPr>
          <w:lang w:val="pt-BR"/>
        </w:rPr>
        <w:t>Defina a prioridade desses outros requisitos do produto. Inclua, se for útil, atributos como, por exemplo, estabilidade, benefício, esforço e risco.]</w:t>
      </w:r>
      <w:bookmarkEnd w:id="87"/>
      <w:r>
        <w:rPr>
          <w:rStyle w:val="tw4winInternal"/>
          <w:lang w:val="pt-BR"/>
        </w:rPr>
        <w:t xml:space="preserve"> </w:t>
      </w:r>
      <w:bookmarkEnd w:id="88"/>
    </w:p>
    <w:sectPr w:rsidR="00E5427C">
      <w:headerReference w:type="default" r:id="rId13"/>
      <w:footerReference w:type="default" r:id="rId14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414" w:rsidRDefault="00F44414" w:rsidP="00BE6CCC">
      <w:pPr>
        <w:spacing w:line="240" w:lineRule="auto"/>
      </w:pPr>
      <w:r>
        <w:separator/>
      </w:r>
    </w:p>
  </w:endnote>
  <w:endnote w:type="continuationSeparator" w:id="1">
    <w:p w:rsidR="00F44414" w:rsidRDefault="00F44414" w:rsidP="00BE6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216C" w:rsidRDefault="00B2216C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216C" w:rsidRDefault="00B2216C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216C" w:rsidRDefault="00B2216C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BE6CCC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E6CCC" w:rsidRDefault="00BE6CCC">
          <w:pPr>
            <w:ind w:right="360"/>
          </w:pPr>
          <w:r>
            <w:rPr>
              <w:lang w:val="pt-BR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E6CCC" w:rsidRDefault="00E5427C" w:rsidP="00E5427C">
          <w:pPr>
            <w:jc w:val="center"/>
          </w:pPr>
          <w:r>
            <w:t>UFG - INF</w:t>
          </w:r>
          <w:r w:rsidR="00BE6CCC">
            <w:t xml:space="preserve">, </w:t>
          </w:r>
          <w:fldSimple w:instr=" DATE \@ &quot;yyyy&quot; ">
            <w:r w:rsidR="00B2216C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E6CCC" w:rsidRDefault="00BE6CCC">
          <w:pPr>
            <w:jc w:val="right"/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 w:rsidR="00B2216C">
            <w:rPr>
              <w:rStyle w:val="Nmerodepgina"/>
              <w:noProof/>
              <w:lang w:val="pt-BR"/>
            </w:rPr>
            <w:t>7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:rsidR="00BE6CCC" w:rsidRDefault="00BE6CC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414" w:rsidRDefault="00F44414" w:rsidP="00BE6CCC">
      <w:pPr>
        <w:spacing w:line="240" w:lineRule="auto"/>
      </w:pPr>
      <w:r>
        <w:separator/>
      </w:r>
    </w:p>
  </w:footnote>
  <w:footnote w:type="continuationSeparator" w:id="1">
    <w:p w:rsidR="00F44414" w:rsidRDefault="00F44414" w:rsidP="00BE6CC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216C" w:rsidRDefault="00B2216C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CCC" w:rsidRDefault="00B2216C" w:rsidP="00B2216C">
    <w:pPr>
      <w:pStyle w:val="Cabealho"/>
      <w:jc w:val="right"/>
    </w:pP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-17145</wp:posOffset>
          </wp:positionV>
          <wp:extent cx="2414905" cy="819150"/>
          <wp:effectExtent l="19050" t="0" r="444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napToGrid/>
        <w:lang w:val="pt-BR" w:eastAsia="pt-BR"/>
      </w:rPr>
      <w:drawing>
        <wp:inline distT="0" distB="0" distL="0" distR="0">
          <wp:extent cx="1121410" cy="787400"/>
          <wp:effectExtent l="19050" t="0" r="254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87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216C" w:rsidRDefault="00B2216C">
    <w:pPr>
      <w:pStyle w:val="Cabealh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BE6CCC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6CCC" w:rsidRDefault="00BE6CCC">
          <w:fldSimple w:instr=" SUBJECT  \* MERGEFORMAT ">
            <w:r w:rsidR="00B2216C" w:rsidRPr="00B2216C">
              <w:t xml:space="preserve">&lt;Nome do </w:t>
            </w:r>
            <w:r w:rsidR="00B2216C">
              <w:rPr>
                <w:b/>
                <w:bCs/>
              </w:rPr>
              <w:t>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6CCC" w:rsidRDefault="00BE6CC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&lt;1.0&gt;</w:t>
          </w:r>
        </w:p>
      </w:tc>
    </w:tr>
    <w:tr w:rsidR="00BE6CCC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6CCC" w:rsidRDefault="00BE6CCC">
          <w:fldSimple w:instr=" TITLE  \* MERGEFORMAT ">
            <w:r w:rsidR="00B2216C">
              <w:t>Visão (Projeto Pequeno)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6CCC" w:rsidRDefault="00BE6CCC">
          <w:pPr>
            <w:rPr>
              <w:lang w:val="pt-BR"/>
            </w:rPr>
          </w:pPr>
          <w:r>
            <w:t xml:space="preserve">  </w:t>
          </w:r>
          <w:r>
            <w:rPr>
              <w:lang w:val="pt-BR"/>
            </w:rPr>
            <w:t>Data:  &lt;dd/mmm/aa&gt;</w:t>
          </w:r>
        </w:p>
      </w:tc>
    </w:tr>
    <w:tr w:rsidR="00BE6CCC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6CCC" w:rsidRDefault="00BE6CC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BE6CCC" w:rsidRDefault="00BE6CC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381113C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36767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5B671FF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7DF582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98C0069"/>
    <w:multiLevelType w:val="multilevel"/>
    <w:tmpl w:val="28E8AA0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9F314B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647235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C9362FF"/>
    <w:multiLevelType w:val="multilevel"/>
    <w:tmpl w:val="23B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3"/>
  </w:num>
  <w:num w:numId="5">
    <w:abstractNumId w:val="26"/>
  </w:num>
  <w:num w:numId="6">
    <w:abstractNumId w:val="19"/>
  </w:num>
  <w:num w:numId="7">
    <w:abstractNumId w:val="18"/>
  </w:num>
  <w:num w:numId="8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25"/>
  </w:num>
  <w:num w:numId="11">
    <w:abstractNumId w:val="4"/>
  </w:num>
  <w:num w:numId="12">
    <w:abstractNumId w:val="14"/>
  </w:num>
  <w:num w:numId="13">
    <w:abstractNumId w:val="12"/>
  </w:num>
  <w:num w:numId="14">
    <w:abstractNumId w:val="24"/>
  </w:num>
  <w:num w:numId="15">
    <w:abstractNumId w:val="11"/>
  </w:num>
  <w:num w:numId="16">
    <w:abstractNumId w:val="5"/>
  </w:num>
  <w:num w:numId="17">
    <w:abstractNumId w:val="23"/>
  </w:num>
  <w:num w:numId="18">
    <w:abstractNumId w:val="17"/>
  </w:num>
  <w:num w:numId="19">
    <w:abstractNumId w:val="6"/>
  </w:num>
  <w:num w:numId="20">
    <w:abstractNumId w:val="16"/>
  </w:num>
  <w:num w:numId="21">
    <w:abstractNumId w:val="10"/>
  </w:num>
  <w:num w:numId="22">
    <w:abstractNumId w:val="22"/>
  </w:num>
  <w:num w:numId="23">
    <w:abstractNumId w:val="9"/>
  </w:num>
  <w:num w:numId="24">
    <w:abstractNumId w:val="8"/>
  </w:num>
  <w:num w:numId="25">
    <w:abstractNumId w:val="7"/>
  </w:num>
  <w:num w:numId="26">
    <w:abstractNumId w:val="20"/>
  </w:num>
  <w:num w:numId="27">
    <w:abstractNumId w:val="21"/>
  </w:num>
  <w:num w:numId="28">
    <w:abstractNumId w:val="27"/>
  </w:num>
  <w:num w:numId="2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44414"/>
    <w:rsid w:val="00B2216C"/>
    <w:rsid w:val="00BE6CCC"/>
    <w:rsid w:val="00E5427C"/>
    <w:rsid w:val="00F44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after="100" w:line="240" w:lineRule="auto"/>
    </w:pPr>
    <w:rPr>
      <w:sz w:val="24"/>
      <w:szCs w:val="24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542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427C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erson\Dropbox\CONTPATRI%20-%20012013\PROJETO%20CONTPATRI\MARCO%201%2028-05\0.%20GERENCIAR\GRE\contpatri\TEMPLATES\vis&#227;o%20(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visão (pequeno)</Template>
  <TotalTime>1</TotalTime>
  <Pages>7</Pages>
  <Words>1905</Words>
  <Characters>10291</Characters>
  <Application>Microsoft Office Word</Application>
  <DocSecurity>0</DocSecurity>
  <Lines>85</Lines>
  <Paragraphs>24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  <vt:variant>
        <vt:lpstr>Title</vt:lpstr>
      </vt:variant>
      <vt:variant>
        <vt:i4>1</vt:i4>
      </vt:variant>
    </vt:vector>
  </HeadingPairs>
  <TitlesOfParts>
    <vt:vector size="18" baseType="lpstr">
      <vt:lpstr>Visão (Projeto Pequeno)</vt:lpstr>
      <vt:lpstr>Introdução</vt:lpstr>
      <vt:lpstr>    Referências</vt:lpstr>
      <vt:lpstr>Posicionamento</vt:lpstr>
      <vt:lpstr>    Descrição do Problema</vt:lpstr>
      <vt:lpstr>    Sentença de Posição do Produto</vt:lpstr>
      <vt:lpstr>Descrições dos Envolvidos e Usuários</vt:lpstr>
      <vt:lpstr>    Resumo dos Envolvidos</vt:lpstr>
      <vt:lpstr>    Resumo dos Usuários</vt:lpstr>
      <vt:lpstr>    Ambiente do Usuário</vt:lpstr>
      <vt:lpstr>    Resumo das Principais Necessidades dos Envolvidos ou Usuários</vt:lpstr>
      <vt:lpstr>    Alternativas e Concorrência</vt:lpstr>
      <vt:lpstr>Visão Geral do Produto</vt:lpstr>
      <vt:lpstr>    Perspectiva do Produto</vt:lpstr>
      <vt:lpstr>    Suposições e Dependências</vt:lpstr>
      <vt:lpstr>Recursos do Produto</vt:lpstr>
      <vt:lpstr>Outros Requisitos do Produto</vt:lpstr>
      <vt:lpstr>Visão (Projeto Pequeno)</vt:lpstr>
    </vt:vector>
  </TitlesOfParts>
  <Company>&lt;Nome da Empresa&gt;</Company>
  <LinksUpToDate>false</LinksUpToDate>
  <CharactersWithSpaces>12172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(Projeto Pequeno)</dc:title>
  <dc:subject>&lt;Nome do Projeto&gt;</dc:subject>
  <dc:creator>Emerson</dc:creator>
  <cp:lastModifiedBy>Emerson</cp:lastModifiedBy>
  <cp:revision>1</cp:revision>
  <cp:lastPrinted>2001-03-15T17:26:00Z</cp:lastPrinted>
  <dcterms:created xsi:type="dcterms:W3CDTF">2013-04-15T16:40:00Z</dcterms:created>
  <dcterms:modified xsi:type="dcterms:W3CDTF">2013-04-15T16:41:00Z</dcterms:modified>
</cp:coreProperties>
</file>