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43C" w:rsidRDefault="00955C9F" w:rsidP="00955C9F">
      <w:pPr>
        <w:pStyle w:val="Ttulo"/>
        <w:jc w:val="right"/>
        <w:rPr>
          <w:lang w:val="pt-BR"/>
        </w:rPr>
      </w:pPr>
      <w:r>
        <w:tab/>
      </w:r>
      <w:r w:rsidRPr="00955C9F">
        <w:rPr>
          <w:lang w:val="pt-BR"/>
        </w:rPr>
        <w:t>CONTPATRI</w:t>
      </w:r>
    </w:p>
    <w:p w:rsidR="00A4243C" w:rsidRDefault="00955C9F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>Critéri</w:t>
      </w:r>
      <w:r w:rsidR="00FB62EF">
        <w:rPr>
          <w:lang w:val="pt-BR"/>
        </w:rPr>
        <w:t>os para Avaliação de Qualidade</w:t>
      </w:r>
    </w:p>
    <w:p w:rsidR="00A4243C" w:rsidRDefault="00955C9F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1.0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8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955C9F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15/04/2013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955C9F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955C9F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Implementação do Template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955C9F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 Porfírio</w:t>
            </w:r>
          </w:p>
        </w:tc>
      </w:tr>
      <w:tr w:rsidR="003E6834" w:rsidTr="0024198B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6834" w:rsidRDefault="003E6834" w:rsidP="0024198B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15/04/2013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6834" w:rsidRDefault="003E6834" w:rsidP="0024198B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6834" w:rsidRDefault="003E6834" w:rsidP="0024198B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Elaboração do documento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6834" w:rsidRDefault="003E6834" w:rsidP="0024198B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 Porfírio</w:t>
            </w:r>
          </w:p>
        </w:tc>
      </w:tr>
      <w:tr w:rsidR="003E6834" w:rsidTr="0024198B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6834" w:rsidRDefault="003E6834" w:rsidP="0024198B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15/04/2013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6834" w:rsidRDefault="003E6834" w:rsidP="0024198B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6834" w:rsidRDefault="003E6834" w:rsidP="0024198B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Revisão do documento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6834" w:rsidRDefault="003E6834" w:rsidP="0024198B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Gabriel Benício</w:t>
            </w: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>
        <w:br w:type="page"/>
      </w:r>
      <w:r>
        <w:lastRenderedPageBreak/>
        <w:t>Índice Analítico</w:t>
      </w:r>
    </w:p>
    <w:p w:rsidR="00A4243C" w:rsidRDefault="0052475D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r w:rsidRPr="0052475D"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 w:rsidRPr="0052475D">
        <w:rPr>
          <w:b w:val="0"/>
          <w:bCs w:val="0"/>
          <w:lang w:val="pt-BR"/>
        </w:rPr>
        <w:fldChar w:fldCharType="separate"/>
      </w:r>
      <w:hyperlink w:anchor="_Toc18207458" w:history="1">
        <w:r w:rsidR="00A4243C">
          <w:rPr>
            <w:rStyle w:val="Hyperlink"/>
            <w:noProof/>
          </w:rPr>
          <w:t>1.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</w:rPr>
          <w:t>Introdução</w:t>
        </w:r>
        <w:r w:rsidR="00816B73">
          <w:rPr>
            <w:rStyle w:val="Hyperlink"/>
            <w:noProof/>
          </w:rPr>
          <w:tab/>
        </w:r>
        <w:r w:rsidR="003E6834">
          <w:rPr>
            <w:noProof/>
            <w:webHidden/>
          </w:rPr>
          <w:t>4</w:t>
        </w:r>
      </w:hyperlink>
    </w:p>
    <w:p w:rsidR="00A4243C" w:rsidRDefault="0052475D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4" w:history="1">
        <w:r w:rsidR="00A4243C">
          <w:rPr>
            <w:rStyle w:val="Hyperlink"/>
            <w:noProof/>
            <w:lang w:val="pt-BR"/>
          </w:rPr>
          <w:t>2.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B93428">
          <w:rPr>
            <w:rStyle w:val="Hyperlink"/>
            <w:noProof/>
            <w:lang w:val="pt-BR"/>
          </w:rPr>
          <w:t>Critérios</w:t>
        </w:r>
        <w:r w:rsidR="00B22F24">
          <w:rPr>
            <w:noProof/>
            <w:webHidden/>
          </w:rPr>
          <w:tab/>
        </w:r>
        <w:r w:rsidR="003E6834">
          <w:rPr>
            <w:noProof/>
            <w:webHidden/>
          </w:rPr>
          <w:t>4</w:t>
        </w:r>
      </w:hyperlink>
    </w:p>
    <w:p w:rsidR="00A4243C" w:rsidRDefault="0052475D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5" w:history="1">
        <w:r w:rsidR="00A4243C">
          <w:rPr>
            <w:rStyle w:val="Hyperlink"/>
            <w:noProof/>
            <w:lang w:val="pt-BR"/>
          </w:rPr>
          <w:t>2.1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B93428">
          <w:rPr>
            <w:rStyle w:val="Hyperlink"/>
            <w:noProof/>
            <w:lang w:val="pt-BR"/>
          </w:rPr>
          <w:t>Qualidade dos Produtos de Trabalho</w:t>
        </w:r>
        <w:r w:rsidR="00B22F24">
          <w:rPr>
            <w:noProof/>
            <w:webHidden/>
          </w:rPr>
          <w:tab/>
        </w:r>
        <w:r w:rsidR="003E6834">
          <w:rPr>
            <w:noProof/>
            <w:webHidden/>
          </w:rPr>
          <w:t>4</w:t>
        </w:r>
      </w:hyperlink>
    </w:p>
    <w:p w:rsidR="00A4243C" w:rsidRDefault="0052475D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6" w:history="1">
        <w:r w:rsidR="00A4243C" w:rsidRPr="00B93428">
          <w:rPr>
            <w:rStyle w:val="Hyperlink"/>
            <w:noProof/>
            <w:lang w:val="pt-BR"/>
          </w:rPr>
          <w:t>2.2</w:t>
        </w:r>
        <w:r w:rsidR="00A4243C" w:rsidRPr="00B93428">
          <w:rPr>
            <w:rStyle w:val="Hyperlink"/>
            <w:i w:val="0"/>
            <w:iCs w:val="0"/>
            <w:noProof/>
            <w:snapToGrid/>
            <w:sz w:val="24"/>
            <w:szCs w:val="24"/>
          </w:rPr>
          <w:tab/>
        </w:r>
        <w:r w:rsidR="00B93428" w:rsidRPr="00B93428">
          <w:rPr>
            <w:rStyle w:val="Hyperlink"/>
            <w:bCs/>
            <w:noProof/>
            <w:u w:val="none"/>
            <w:lang w:val="pt-BR"/>
          </w:rPr>
          <w:t>Qualidade do Produto de Software - Interna e Externa</w:t>
        </w:r>
        <w:r w:rsidR="00B22F24" w:rsidRPr="00B93428">
          <w:rPr>
            <w:rStyle w:val="Hyperlink"/>
            <w:noProof/>
            <w:webHidden/>
          </w:rPr>
          <w:tab/>
        </w:r>
        <w:r w:rsidR="003E6834">
          <w:rPr>
            <w:rStyle w:val="Hyperlink"/>
            <w:noProof/>
            <w:webHidden/>
          </w:rPr>
          <w:t>5</w:t>
        </w:r>
      </w:hyperlink>
    </w:p>
    <w:p w:rsidR="00A4243C" w:rsidRDefault="0052475D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7" w:history="1">
        <w:r w:rsidR="003E6834">
          <w:rPr>
            <w:rStyle w:val="Hyperlink"/>
            <w:noProof/>
            <w:lang w:val="pt-BR"/>
          </w:rPr>
          <w:t>2.3</w:t>
        </w:r>
        <w:r w:rsidR="00A4243C" w:rsidRPr="003E6834">
          <w:rPr>
            <w:rStyle w:val="Hyperlink"/>
            <w:i w:val="0"/>
            <w:iCs w:val="0"/>
            <w:noProof/>
            <w:snapToGrid/>
            <w:sz w:val="24"/>
            <w:szCs w:val="24"/>
          </w:rPr>
          <w:tab/>
        </w:r>
        <w:r w:rsidR="003E6834" w:rsidRPr="003E6834">
          <w:rPr>
            <w:rStyle w:val="Hyperlink"/>
            <w:bCs/>
            <w:noProof/>
            <w:u w:val="none"/>
            <w:lang w:val="pt-BR"/>
          </w:rPr>
          <w:t>Qualidade do Produto de Software - Em uso</w:t>
        </w:r>
        <w:r w:rsidR="00B22F24" w:rsidRPr="003E6834">
          <w:rPr>
            <w:rStyle w:val="Hyperlink"/>
            <w:noProof/>
            <w:webHidden/>
          </w:rPr>
          <w:tab/>
        </w:r>
        <w:r w:rsidR="003E6834">
          <w:rPr>
            <w:rStyle w:val="Hyperlink"/>
            <w:noProof/>
            <w:webHidden/>
          </w:rPr>
          <w:t>7</w:t>
        </w:r>
      </w:hyperlink>
    </w:p>
    <w:p w:rsidR="00A4243C" w:rsidRDefault="0052475D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9" w:history="1">
        <w:r w:rsidR="00A4243C" w:rsidRPr="003E6834">
          <w:rPr>
            <w:rStyle w:val="Hyperlink"/>
            <w:noProof/>
            <w:lang w:val="pt-BR"/>
          </w:rPr>
          <w:t>3.</w:t>
        </w:r>
        <w:r w:rsidR="00A4243C" w:rsidRPr="003E6834">
          <w:rPr>
            <w:rStyle w:val="Hyperlink"/>
            <w:b w:val="0"/>
            <w:bCs w:val="0"/>
            <w:noProof/>
            <w:snapToGrid/>
            <w:sz w:val="24"/>
            <w:szCs w:val="24"/>
          </w:rPr>
          <w:tab/>
        </w:r>
        <w:r w:rsidR="003E6834" w:rsidRPr="003E6834">
          <w:rPr>
            <w:rStyle w:val="Hyperlink"/>
            <w:bCs w:val="0"/>
            <w:noProof/>
            <w:snapToGrid/>
            <w:lang w:val="pt-BR"/>
          </w:rPr>
          <w:t>Critérios de avaliação dos artefatos</w:t>
        </w:r>
        <w:r w:rsidR="00B22F24" w:rsidRPr="003E6834">
          <w:rPr>
            <w:rStyle w:val="Hyperlink"/>
            <w:noProof/>
            <w:webHidden/>
          </w:rPr>
          <w:tab/>
        </w:r>
        <w:r w:rsidR="003E6834">
          <w:rPr>
            <w:rStyle w:val="Hyperlink"/>
            <w:noProof/>
            <w:webHidden/>
          </w:rPr>
          <w:t>8</w:t>
        </w:r>
      </w:hyperlink>
    </w:p>
    <w:p w:rsidR="00816B73" w:rsidRDefault="0052475D" w:rsidP="00816B73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9" w:history="1">
        <w:r w:rsidR="003E6834">
          <w:rPr>
            <w:rStyle w:val="Hyperlink"/>
            <w:noProof/>
            <w:lang w:val="pt-BR"/>
          </w:rPr>
          <w:t>4</w:t>
        </w:r>
        <w:r w:rsidR="00816B73">
          <w:rPr>
            <w:rStyle w:val="Hyperlink"/>
            <w:noProof/>
            <w:lang w:val="pt-BR"/>
          </w:rPr>
          <w:t>.</w:t>
        </w:r>
        <w:r w:rsidR="00816B73">
          <w:rPr>
            <w:b w:val="0"/>
            <w:bCs w:val="0"/>
            <w:noProof/>
            <w:snapToGrid/>
            <w:sz w:val="24"/>
            <w:szCs w:val="24"/>
          </w:rPr>
          <w:tab/>
        </w:r>
        <w:r w:rsidR="003E6834">
          <w:rPr>
            <w:rStyle w:val="Hyperlink"/>
            <w:noProof/>
            <w:lang w:val="pt-BR"/>
          </w:rPr>
          <w:t>Atividades</w:t>
        </w:r>
        <w:r w:rsidR="00816B73">
          <w:rPr>
            <w:noProof/>
            <w:webHidden/>
          </w:rPr>
          <w:tab/>
        </w:r>
        <w:r w:rsidR="003E6834">
          <w:rPr>
            <w:noProof/>
            <w:webHidden/>
          </w:rPr>
          <w:t>8</w:t>
        </w:r>
      </w:hyperlink>
    </w:p>
    <w:p w:rsidR="00A4243C" w:rsidRDefault="0052475D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82" w:history="1">
        <w:r w:rsidR="003E6834">
          <w:rPr>
            <w:rStyle w:val="Hyperlink"/>
            <w:noProof/>
            <w:lang w:val="pt-BR"/>
          </w:rPr>
          <w:t>5</w:t>
        </w:r>
        <w:r w:rsidR="00A4243C">
          <w:rPr>
            <w:rStyle w:val="Hyperlink"/>
            <w:noProof/>
            <w:lang w:val="pt-BR"/>
          </w:rPr>
          <w:t>.</w:t>
        </w:r>
        <w:r w:rsidR="00D25F14">
          <w:rPr>
            <w:b w:val="0"/>
            <w:bCs w:val="0"/>
            <w:noProof/>
            <w:snapToGrid/>
            <w:sz w:val="24"/>
            <w:szCs w:val="24"/>
          </w:rPr>
          <w:t xml:space="preserve"> </w:t>
        </w:r>
        <w:r w:rsidR="003E6834">
          <w:rPr>
            <w:b w:val="0"/>
            <w:bCs w:val="0"/>
            <w:noProof/>
            <w:snapToGrid/>
            <w:sz w:val="24"/>
            <w:szCs w:val="24"/>
          </w:rPr>
          <w:t xml:space="preserve">   </w:t>
        </w:r>
        <w:r w:rsidR="00816B73">
          <w:rPr>
            <w:rStyle w:val="Hyperlink"/>
            <w:noProof/>
            <w:lang w:val="pt-BR"/>
          </w:rPr>
          <w:t>Referências</w:t>
        </w:r>
        <w:r w:rsidR="00B22F24">
          <w:rPr>
            <w:noProof/>
            <w:webHidden/>
          </w:rPr>
          <w:tab/>
        </w:r>
        <w:r w:rsidR="003E6834">
          <w:rPr>
            <w:noProof/>
            <w:webHidden/>
          </w:rPr>
          <w:t>9</w:t>
        </w:r>
      </w:hyperlink>
    </w:p>
    <w:p w:rsidR="00A4243C" w:rsidRDefault="0052475D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  <w:bookmarkStart w:id="0" w:name="_GoBack"/>
      <w:bookmarkEnd w:id="0"/>
    </w:p>
    <w:p w:rsidR="004936A5" w:rsidRPr="00955C9F" w:rsidRDefault="00955C9F" w:rsidP="004936A5">
      <w:pPr>
        <w:jc w:val="center"/>
        <w:rPr>
          <w:b/>
          <w:sz w:val="28"/>
          <w:szCs w:val="28"/>
          <w:lang w:val="pt-BR"/>
        </w:rPr>
      </w:pPr>
      <w:r w:rsidRPr="00955C9F">
        <w:rPr>
          <w:b/>
          <w:sz w:val="28"/>
          <w:szCs w:val="28"/>
          <w:lang w:val="pt-BR"/>
        </w:rPr>
        <w:lastRenderedPageBreak/>
        <w:t>Critéri</w:t>
      </w:r>
      <w:r w:rsidR="00FB62EF">
        <w:rPr>
          <w:b/>
          <w:sz w:val="28"/>
          <w:szCs w:val="28"/>
          <w:lang w:val="pt-BR"/>
        </w:rPr>
        <w:t>os para Avaliação de Qualidade</w:t>
      </w:r>
    </w:p>
    <w:p w:rsidR="00A4243C" w:rsidRPr="00B22F24" w:rsidRDefault="00A4243C">
      <w:pPr>
        <w:pStyle w:val="Ttulo1"/>
        <w:ind w:left="0" w:firstLine="0"/>
        <w:rPr>
          <w:sz w:val="20"/>
          <w:szCs w:val="20"/>
          <w:lang w:val="pt-BR"/>
        </w:rPr>
      </w:pPr>
      <w:bookmarkStart w:id="1" w:name="_Toc447095880"/>
    </w:p>
    <w:p w:rsidR="00AC7C0D" w:rsidRPr="00351DA8" w:rsidRDefault="00AC7C0D" w:rsidP="00351DA8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bookmarkStart w:id="2" w:name="_Toc456600917"/>
      <w:bookmarkStart w:id="3" w:name="_Toc456598586"/>
      <w:r w:rsidRPr="00351DA8">
        <w:rPr>
          <w:b/>
          <w:bCs/>
          <w:sz w:val="22"/>
          <w:szCs w:val="22"/>
          <w:lang w:val="pt-BR"/>
        </w:rPr>
        <w:t>1. Introdução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>Os critérios para avaliar a qualidade dos produtos do projeto visa</w:t>
      </w:r>
      <w:r w:rsidR="00955C9F" w:rsidRPr="00351DA8">
        <w:rPr>
          <w:sz w:val="22"/>
          <w:szCs w:val="22"/>
          <w:lang w:val="pt-BR"/>
        </w:rPr>
        <w:t>m</w:t>
      </w:r>
      <w:r w:rsidRPr="00351DA8">
        <w:rPr>
          <w:sz w:val="22"/>
          <w:szCs w:val="22"/>
          <w:lang w:val="pt-BR"/>
        </w:rPr>
        <w:t xml:space="preserve"> identificar o nível</w:t>
      </w:r>
      <w:r w:rsidR="00955C9F" w:rsidRPr="00351DA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desejado de qualidade e determinar se ele foi atingido.</w:t>
      </w:r>
    </w:p>
    <w:p w:rsidR="00955C9F" w:rsidRPr="00351DA8" w:rsidRDefault="00955C9F" w:rsidP="00351DA8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</w:p>
    <w:p w:rsidR="00AC7C0D" w:rsidRPr="00351DA8" w:rsidRDefault="00AC7C0D" w:rsidP="00351DA8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 w:rsidRPr="00351DA8">
        <w:rPr>
          <w:b/>
          <w:bCs/>
          <w:sz w:val="22"/>
          <w:szCs w:val="22"/>
          <w:lang w:val="pt-BR"/>
        </w:rPr>
        <w:t>2. Critérios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>Os critérios serão identificados neste documento com base nas definições das</w:t>
      </w:r>
      <w:r w:rsidR="00955C9F" w:rsidRPr="00351DA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características e sub</w:t>
      </w:r>
      <w:r w:rsidR="00955C9F" w:rsidRPr="00351DA8">
        <w:rPr>
          <w:sz w:val="22"/>
          <w:szCs w:val="22"/>
          <w:lang w:val="pt-BR"/>
        </w:rPr>
        <w:t>-</w:t>
      </w:r>
      <w:r w:rsidRPr="00351DA8">
        <w:rPr>
          <w:sz w:val="22"/>
          <w:szCs w:val="22"/>
          <w:lang w:val="pt-BR"/>
        </w:rPr>
        <w:t>características de qualidade interna e externa definidas pela ISO/IEC 9126-</w:t>
      </w:r>
      <w:r w:rsidR="00955C9F" w:rsidRPr="00351DA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1 na verificação da qualidade do produto de software. Para a verificação da qualidade dos</w:t>
      </w:r>
      <w:r w:rsidR="00955C9F" w:rsidRPr="00351DA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pro</w:t>
      </w:r>
      <w:r w:rsidR="00955C9F" w:rsidRPr="00351DA8">
        <w:rPr>
          <w:sz w:val="22"/>
          <w:szCs w:val="22"/>
          <w:lang w:val="pt-BR"/>
        </w:rPr>
        <w:t>dutos do projeto que não são so</w:t>
      </w:r>
      <w:r w:rsidRPr="00351DA8">
        <w:rPr>
          <w:sz w:val="22"/>
          <w:szCs w:val="22"/>
          <w:lang w:val="pt-BR"/>
        </w:rPr>
        <w:t>ftware, serão adotados critérios de verificação definidos</w:t>
      </w:r>
      <w:r w:rsidR="00955C9F" w:rsidRPr="00351DA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pelos planos de cada gerência do projeto. Caso exista produto produzido durante o projeto que</w:t>
      </w:r>
      <w:r w:rsidR="00955C9F" w:rsidRPr="00351DA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não esteja sob a gestão de alguma gerência definida</w:t>
      </w:r>
      <w:r w:rsidR="00955C9F" w:rsidRPr="00351DA8">
        <w:rPr>
          <w:sz w:val="22"/>
          <w:szCs w:val="22"/>
          <w:lang w:val="pt-BR"/>
        </w:rPr>
        <w:t xml:space="preserve"> pela EAP, caberá a G</w:t>
      </w:r>
      <w:r w:rsidRPr="00351DA8">
        <w:rPr>
          <w:sz w:val="22"/>
          <w:szCs w:val="22"/>
          <w:lang w:val="pt-BR"/>
        </w:rPr>
        <w:t>erência de</w:t>
      </w:r>
      <w:r w:rsidR="00955C9F" w:rsidRPr="00351DA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 xml:space="preserve">Qualidade </w:t>
      </w:r>
      <w:r w:rsidR="00955C9F" w:rsidRPr="00351DA8">
        <w:rPr>
          <w:sz w:val="22"/>
          <w:szCs w:val="22"/>
          <w:lang w:val="pt-BR"/>
        </w:rPr>
        <w:t>do Produto definir</w:t>
      </w:r>
      <w:r w:rsidRPr="00351DA8">
        <w:rPr>
          <w:sz w:val="22"/>
          <w:szCs w:val="22"/>
          <w:lang w:val="pt-BR"/>
        </w:rPr>
        <w:t xml:space="preserve"> seus critérios de verificação e validação da qualidade do mesmo.</w:t>
      </w:r>
    </w:p>
    <w:p w:rsidR="00AC7C0D" w:rsidRPr="00351DA8" w:rsidRDefault="009319DB" w:rsidP="00351DA8">
      <w:pPr>
        <w:pStyle w:val="Corpodetexto"/>
        <w:spacing w:line="360" w:lineRule="auto"/>
        <w:ind w:left="0"/>
        <w:jc w:val="both"/>
        <w:rPr>
          <w:b/>
          <w:bCs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ab/>
      </w:r>
      <w:r w:rsidR="00AC7C0D" w:rsidRPr="00351DA8">
        <w:rPr>
          <w:b/>
          <w:bCs/>
          <w:sz w:val="22"/>
          <w:szCs w:val="22"/>
          <w:lang w:val="pt-BR"/>
        </w:rPr>
        <w:t>2.1. Qualidade dos Produtos de Trabalho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>Para avaliar a qualidade dos produtos de trabalho gerados a cada fase do ciclo de vida,</w:t>
      </w:r>
      <w:r w:rsidR="00955C9F" w:rsidRPr="00351DA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os critérios adotados para a verificação, serão baseados nos critérios presentes nos planos das</w:t>
      </w:r>
      <w:r w:rsidR="00955C9F" w:rsidRPr="00351DA8">
        <w:rPr>
          <w:sz w:val="22"/>
          <w:szCs w:val="22"/>
          <w:lang w:val="pt-BR"/>
        </w:rPr>
        <w:t xml:space="preserve"> gerências competentes, os quais têm</w:t>
      </w:r>
      <w:r w:rsidRPr="00351DA8">
        <w:rPr>
          <w:sz w:val="22"/>
          <w:szCs w:val="22"/>
          <w:lang w:val="pt-BR"/>
        </w:rPr>
        <w:t xml:space="preserve"> como responsabilidade determinar o padrão de criação</w:t>
      </w:r>
      <w:r w:rsidR="00955C9F" w:rsidRPr="00351DA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dos documentos, bem como as finalidades dos mesmos. Já os documentos criados que não</w:t>
      </w:r>
      <w:r w:rsidR="00955C9F" w:rsidRPr="00351DA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estão sob uma gerência bem definida, os artefatos identificados a serem avaliados, serão</w:t>
      </w:r>
      <w:r w:rsidR="00955C9F" w:rsidRPr="00351DA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verificados seguindo os seguintes passos:</w:t>
      </w:r>
    </w:p>
    <w:p w:rsidR="00AC7C0D" w:rsidRPr="00351DA8" w:rsidRDefault="00AC7C0D" w:rsidP="00351DA8">
      <w:pPr>
        <w:pStyle w:val="Corpodetexto"/>
        <w:spacing w:line="360" w:lineRule="auto"/>
        <w:ind w:firstLine="720"/>
        <w:jc w:val="both"/>
        <w:rPr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>a. Qual área do conhecimento de Engenharia de Software pertence o produto?</w:t>
      </w:r>
    </w:p>
    <w:p w:rsidR="00AC7C0D" w:rsidRPr="00351DA8" w:rsidRDefault="00AC7C0D" w:rsidP="00351DA8">
      <w:pPr>
        <w:pStyle w:val="Corpodetexto"/>
        <w:spacing w:line="360" w:lineRule="auto"/>
        <w:ind w:firstLine="720"/>
        <w:jc w:val="both"/>
        <w:rPr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>b. O produto possui alguma especificação prévia presente no projeto que o criou?</w:t>
      </w:r>
    </w:p>
    <w:p w:rsidR="00AC7C0D" w:rsidRPr="00351DA8" w:rsidRDefault="00AC7C0D" w:rsidP="00351DA8">
      <w:pPr>
        <w:pStyle w:val="Corpodetexto"/>
        <w:spacing w:line="360" w:lineRule="auto"/>
        <w:ind w:left="1440"/>
        <w:jc w:val="both"/>
        <w:rPr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>c. Existe normas que definem as características obrigatórias ou desejáveis para o</w:t>
      </w:r>
      <w:r w:rsidR="00955C9F" w:rsidRPr="00351DA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produto?</w:t>
      </w:r>
    </w:p>
    <w:p w:rsidR="00AC7C0D" w:rsidRPr="00351DA8" w:rsidRDefault="00AC7C0D" w:rsidP="00351DA8">
      <w:pPr>
        <w:pStyle w:val="Corpodetexto"/>
        <w:spacing w:line="360" w:lineRule="auto"/>
        <w:ind w:left="1440"/>
        <w:jc w:val="both"/>
        <w:rPr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 xml:space="preserve">d. Elaborar checklist com base as </w:t>
      </w:r>
      <w:r w:rsidR="00955C9F" w:rsidRPr="00351DA8">
        <w:rPr>
          <w:sz w:val="22"/>
          <w:szCs w:val="22"/>
          <w:lang w:val="pt-BR"/>
        </w:rPr>
        <w:t>características</w:t>
      </w:r>
      <w:r w:rsidRPr="00351DA8">
        <w:rPr>
          <w:sz w:val="22"/>
          <w:szCs w:val="22"/>
          <w:lang w:val="pt-BR"/>
        </w:rPr>
        <w:t xml:space="preserve"> identificadas nas normas levantadas na</w:t>
      </w:r>
      <w:r w:rsidR="00955C9F" w:rsidRPr="00351DA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letra “c”.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 xml:space="preserve">Após a elaboração do Checklist de verificação da qualidade do produto, o </w:t>
      </w:r>
      <w:r w:rsidRPr="00351DA8">
        <w:rPr>
          <w:i/>
          <w:sz w:val="22"/>
          <w:szCs w:val="22"/>
          <w:lang w:val="pt-BR"/>
        </w:rPr>
        <w:t>template</w:t>
      </w:r>
      <w:r w:rsidRPr="00351DA8">
        <w:rPr>
          <w:sz w:val="22"/>
          <w:szCs w:val="22"/>
          <w:lang w:val="pt-BR"/>
        </w:rPr>
        <w:t xml:space="preserve"> do</w:t>
      </w:r>
      <w:r w:rsidR="00955C9F" w:rsidRPr="00351DA8">
        <w:rPr>
          <w:sz w:val="22"/>
          <w:szCs w:val="22"/>
          <w:lang w:val="pt-BR"/>
        </w:rPr>
        <w:t xml:space="preserve"> </w:t>
      </w:r>
      <w:r w:rsidRPr="00351DA8">
        <w:rPr>
          <w:i/>
          <w:sz w:val="22"/>
          <w:szCs w:val="22"/>
          <w:lang w:val="pt-BR"/>
        </w:rPr>
        <w:t>checklist</w:t>
      </w:r>
      <w:r w:rsidRPr="00351DA8">
        <w:rPr>
          <w:sz w:val="22"/>
          <w:szCs w:val="22"/>
          <w:lang w:val="pt-BR"/>
        </w:rPr>
        <w:t xml:space="preserve"> deverá ser identificado nesse documento, a fim de identificar qual ou quais produtos o</w:t>
      </w:r>
      <w:r w:rsidR="00955C9F" w:rsidRPr="00351DA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checklist deverá avaliar durante o ciclo de vida do projeto.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lastRenderedPageBreak/>
        <w:t>Para o preenchimento dos Checklist foram elaborados dois templates, titulados como:</w:t>
      </w:r>
    </w:p>
    <w:p w:rsidR="00351DA8" w:rsidRPr="00351DA8" w:rsidRDefault="00955C9F" w:rsidP="00FB2C97">
      <w:pPr>
        <w:pStyle w:val="Corpodetexto"/>
        <w:numPr>
          <w:ilvl w:val="0"/>
          <w:numId w:val="1"/>
        </w:numPr>
        <w:spacing w:line="360" w:lineRule="auto"/>
        <w:jc w:val="both"/>
        <w:rPr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>TMPL_CHKQA_verificacao_qualidade_do_p</w:t>
      </w:r>
      <w:r w:rsidR="00AC7C0D" w:rsidRPr="00351DA8">
        <w:rPr>
          <w:sz w:val="22"/>
          <w:szCs w:val="22"/>
          <w:lang w:val="pt-BR"/>
        </w:rPr>
        <w:t>roduto e</w:t>
      </w:r>
    </w:p>
    <w:p w:rsidR="00351DA8" w:rsidRPr="00351DA8" w:rsidRDefault="00955C9F" w:rsidP="00FB2C97">
      <w:pPr>
        <w:pStyle w:val="Corpodetexto"/>
        <w:numPr>
          <w:ilvl w:val="0"/>
          <w:numId w:val="1"/>
        </w:numPr>
        <w:spacing w:line="360" w:lineRule="auto"/>
        <w:jc w:val="both"/>
        <w:rPr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>TMPL_CHKQA_checklist_verificacao_qualidade_p</w:t>
      </w:r>
      <w:r w:rsidR="00AC7C0D" w:rsidRPr="00351DA8">
        <w:rPr>
          <w:sz w:val="22"/>
          <w:szCs w:val="22"/>
          <w:lang w:val="pt-BR"/>
        </w:rPr>
        <w:t xml:space="preserve">roduto. </w:t>
      </w:r>
    </w:p>
    <w:p w:rsidR="009319DB" w:rsidRDefault="00AC7C0D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>O primeiro deverá ser</w:t>
      </w:r>
      <w:r w:rsidR="00351DA8" w:rsidRPr="00351DA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preenchido com a análise e com os links de todos os checklists criados durante a atividade de</w:t>
      </w:r>
      <w:r w:rsidR="00351DA8" w:rsidRPr="00351DA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verificar a qualidade dos produtos de trabalho, portanto esse servirá como um documento</w:t>
      </w:r>
      <w:r w:rsidR="00351DA8" w:rsidRPr="00351DA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mestre contendo os resultados e a análise de todos os checklists de todos os produtos da</w:t>
      </w:r>
      <w:r w:rsidR="00351DA8" w:rsidRPr="00351DA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iteração avaliada, quando for criar esse documento, deverá ser alterado o nome do mesmo</w:t>
      </w:r>
      <w:r w:rsidR="00351DA8" w:rsidRPr="00351DA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 xml:space="preserve">após o </w:t>
      </w:r>
      <w:r w:rsidR="00351DA8" w:rsidRPr="00351DA8">
        <w:rPr>
          <w:sz w:val="22"/>
          <w:szCs w:val="22"/>
          <w:lang w:val="pt-BR"/>
        </w:rPr>
        <w:t>acrônimo, para o seguinte nome verificação_qualidade_produto_m</w:t>
      </w:r>
      <w:r w:rsidRPr="00351DA8">
        <w:rPr>
          <w:sz w:val="22"/>
          <w:szCs w:val="22"/>
          <w:lang w:val="pt-BR"/>
        </w:rPr>
        <w:t>arcoX, onde “X”</w:t>
      </w:r>
      <w:r w:rsidR="00351DA8" w:rsidRPr="00351DA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será o número do marco que esse documento verificou, ficando no final com o seguinte nome,</w:t>
      </w:r>
      <w:r w:rsidR="00351DA8" w:rsidRPr="00351DA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na verif</w:t>
      </w:r>
      <w:r w:rsidR="00351DA8" w:rsidRPr="00351DA8">
        <w:rPr>
          <w:sz w:val="22"/>
          <w:szCs w:val="22"/>
          <w:lang w:val="pt-BR"/>
        </w:rPr>
        <w:t>icação da qualidade do Marco 2</w:t>
      </w:r>
      <w:r w:rsidRPr="00351DA8">
        <w:rPr>
          <w:sz w:val="22"/>
          <w:szCs w:val="22"/>
          <w:lang w:val="pt-BR"/>
        </w:rPr>
        <w:t xml:space="preserve">: </w:t>
      </w:r>
      <w:r w:rsidR="00351DA8" w:rsidRPr="00351DA8">
        <w:rPr>
          <w:b/>
          <w:sz w:val="22"/>
          <w:szCs w:val="22"/>
          <w:lang w:val="pt-BR"/>
        </w:rPr>
        <w:t>“CONTPATRI_CHKQA_verificacao_qualidade_produto</w:t>
      </w:r>
      <w:r w:rsidRPr="00351DA8">
        <w:rPr>
          <w:b/>
          <w:sz w:val="22"/>
          <w:szCs w:val="22"/>
          <w:lang w:val="pt-BR"/>
        </w:rPr>
        <w:t>”.</w:t>
      </w:r>
      <w:r w:rsidRPr="00351DA8">
        <w:rPr>
          <w:sz w:val="22"/>
          <w:szCs w:val="22"/>
          <w:lang w:val="pt-BR"/>
        </w:rPr>
        <w:t xml:space="preserve"> 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>O segundo checklist, será utilizado para executar o checklist sobre um produto de</w:t>
      </w:r>
      <w:r w:rsidR="00351DA8" w:rsidRPr="00351DA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trabalho, o qual deverá conter os check</w:t>
      </w:r>
      <w:r w:rsidR="00351DA8" w:rsidRPr="00351DA8">
        <w:rPr>
          <w:sz w:val="22"/>
          <w:szCs w:val="22"/>
          <w:lang w:val="pt-BR"/>
        </w:rPr>
        <w:t>-</w:t>
      </w:r>
      <w:r w:rsidRPr="00351DA8">
        <w:rPr>
          <w:sz w:val="22"/>
          <w:szCs w:val="22"/>
          <w:lang w:val="pt-BR"/>
        </w:rPr>
        <w:t xml:space="preserve"> points que serão alvo de avaliação, conforme o plano</w:t>
      </w:r>
      <w:r w:rsidR="00351DA8" w:rsidRPr="00351DA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da gerên</w:t>
      </w:r>
      <w:r w:rsidR="00351DA8" w:rsidRPr="00351DA8">
        <w:rPr>
          <w:sz w:val="22"/>
          <w:szCs w:val="22"/>
          <w:lang w:val="pt-BR"/>
        </w:rPr>
        <w:t>ci</w:t>
      </w:r>
      <w:r w:rsidRPr="00351DA8">
        <w:rPr>
          <w:sz w:val="22"/>
          <w:szCs w:val="22"/>
          <w:lang w:val="pt-BR"/>
        </w:rPr>
        <w:t xml:space="preserve">a que o </w:t>
      </w:r>
      <w:r w:rsidR="00351DA8" w:rsidRPr="00351DA8">
        <w:rPr>
          <w:sz w:val="22"/>
          <w:szCs w:val="22"/>
          <w:lang w:val="pt-BR"/>
        </w:rPr>
        <w:t>mantêm</w:t>
      </w:r>
      <w:r w:rsidRPr="00351DA8">
        <w:rPr>
          <w:sz w:val="22"/>
          <w:szCs w:val="22"/>
          <w:lang w:val="pt-BR"/>
        </w:rPr>
        <w:t xml:space="preserve">, </w:t>
      </w:r>
      <w:r w:rsidR="009319DB">
        <w:rPr>
          <w:sz w:val="22"/>
          <w:szCs w:val="22"/>
          <w:lang w:val="pt-BR"/>
        </w:rPr>
        <w:t>normas ou padrões. N</w:t>
      </w:r>
      <w:r w:rsidRPr="00351DA8">
        <w:rPr>
          <w:sz w:val="22"/>
          <w:szCs w:val="22"/>
          <w:lang w:val="pt-BR"/>
        </w:rPr>
        <w:t>esse checklist</w:t>
      </w:r>
      <w:r w:rsidR="009319DB">
        <w:rPr>
          <w:sz w:val="22"/>
          <w:szCs w:val="22"/>
          <w:lang w:val="pt-BR"/>
        </w:rPr>
        <w:t>,</w:t>
      </w:r>
      <w:r w:rsidRPr="00351DA8">
        <w:rPr>
          <w:sz w:val="22"/>
          <w:szCs w:val="22"/>
          <w:lang w:val="pt-BR"/>
        </w:rPr>
        <w:t xml:space="preserve"> assim que criado</w:t>
      </w:r>
      <w:r w:rsidR="009319DB">
        <w:rPr>
          <w:sz w:val="22"/>
          <w:szCs w:val="22"/>
          <w:lang w:val="pt-BR"/>
        </w:rPr>
        <w:t>,</w:t>
      </w:r>
      <w:r w:rsidR="00351DA8" w:rsidRPr="00351DA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deverá ser alterada a parte após o acrônimo, na qual será</w:t>
      </w:r>
      <w:r w:rsidR="009319DB">
        <w:rPr>
          <w:sz w:val="22"/>
          <w:szCs w:val="22"/>
          <w:lang w:val="pt-BR"/>
        </w:rPr>
        <w:t xml:space="preserve"> identificado como</w:t>
      </w:r>
      <w:r w:rsidR="00351DA8">
        <w:rPr>
          <w:sz w:val="22"/>
          <w:szCs w:val="22"/>
          <w:lang w:val="pt-BR"/>
        </w:rPr>
        <w:t xml:space="preserve"> </w:t>
      </w:r>
      <w:r w:rsidR="00351DA8" w:rsidRPr="00351DA8">
        <w:rPr>
          <w:b/>
          <w:sz w:val="22"/>
          <w:szCs w:val="22"/>
          <w:lang w:val="pt-BR"/>
        </w:rPr>
        <w:t>Prefixo (Checklist) + nome_do_documento_avaliado</w:t>
      </w:r>
      <w:r w:rsidR="00351DA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que contem esse documento, ficando no final com o seguinte nome, na verificação do</w:t>
      </w:r>
      <w:r w:rsidR="00351DA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documento de re</w:t>
      </w:r>
      <w:r w:rsidR="009319DB">
        <w:rPr>
          <w:sz w:val="22"/>
          <w:szCs w:val="22"/>
          <w:lang w:val="pt-BR"/>
        </w:rPr>
        <w:t>quisitos (</w:t>
      </w:r>
      <w:r w:rsidR="009319DB" w:rsidRPr="009319DB">
        <w:rPr>
          <w:b/>
          <w:sz w:val="22"/>
          <w:szCs w:val="22"/>
          <w:lang w:val="pt-BR"/>
        </w:rPr>
        <w:t>CONTPATRI_GREERS_especificacao_r</w:t>
      </w:r>
      <w:r w:rsidRPr="009319DB">
        <w:rPr>
          <w:b/>
          <w:sz w:val="22"/>
          <w:szCs w:val="22"/>
          <w:lang w:val="pt-BR"/>
        </w:rPr>
        <w:t>equisitos</w:t>
      </w:r>
      <w:r w:rsidRPr="00351DA8">
        <w:rPr>
          <w:sz w:val="22"/>
          <w:szCs w:val="22"/>
          <w:lang w:val="pt-BR"/>
        </w:rPr>
        <w:t>, utilizará apenas o nome do</w:t>
      </w:r>
      <w:r w:rsidR="00351DA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a</w:t>
      </w:r>
      <w:r w:rsidR="00351DA8" w:rsidRPr="00351DA8">
        <w:rPr>
          <w:sz w:val="22"/>
          <w:szCs w:val="22"/>
          <w:lang w:val="pt-BR"/>
        </w:rPr>
        <w:t>r</w:t>
      </w:r>
      <w:r w:rsidRPr="00351DA8">
        <w:rPr>
          <w:sz w:val="22"/>
          <w:szCs w:val="22"/>
          <w:lang w:val="pt-BR"/>
        </w:rPr>
        <w:t>quivo, a parte “Especi</w:t>
      </w:r>
      <w:r w:rsidR="009319DB">
        <w:rPr>
          <w:sz w:val="22"/>
          <w:szCs w:val="22"/>
          <w:lang w:val="pt-BR"/>
        </w:rPr>
        <w:t>ficaçãoRequisitos”) no Marco 2</w:t>
      </w:r>
      <w:r w:rsidRPr="00351DA8">
        <w:rPr>
          <w:sz w:val="22"/>
          <w:szCs w:val="22"/>
          <w:lang w:val="pt-BR"/>
        </w:rPr>
        <w:t>:</w:t>
      </w:r>
    </w:p>
    <w:p w:rsidR="009319DB" w:rsidRDefault="009319DB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CONTPATRI_CHKQA_checklist_especificacao_requisitos</w:t>
      </w:r>
      <w:r w:rsidR="00AC7C0D" w:rsidRPr="00351DA8">
        <w:rPr>
          <w:sz w:val="22"/>
          <w:szCs w:val="22"/>
          <w:lang w:val="pt-BR"/>
        </w:rPr>
        <w:t>.</w:t>
      </w:r>
    </w:p>
    <w:p w:rsidR="009319DB" w:rsidRDefault="009319DB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</w:p>
    <w:p w:rsidR="00AC7C0D" w:rsidRPr="009319DB" w:rsidRDefault="00AC7C0D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351DA8">
        <w:rPr>
          <w:b/>
          <w:bCs/>
          <w:sz w:val="22"/>
          <w:szCs w:val="22"/>
          <w:lang w:val="pt-BR"/>
        </w:rPr>
        <w:t>2.2. Qualidade do Produto de Software - Interna e Externa</w:t>
      </w:r>
    </w:p>
    <w:p w:rsidR="009319DB" w:rsidRPr="00351DA8" w:rsidRDefault="00AC7C0D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>Com fim de avaliar a qualidade dos produtos, deve-se seguir os critérios definidos</w:t>
      </w:r>
      <w:r w:rsidR="009319DB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abaixo: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 w:rsidRPr="00351DA8">
        <w:rPr>
          <w:b/>
          <w:bCs/>
          <w:sz w:val="22"/>
          <w:szCs w:val="22"/>
          <w:lang w:val="pt-BR"/>
        </w:rPr>
        <w:t>2.2.1. Funcionalidade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>Identificar se o produto satisfaz as necessidades implícitas e explicitas. Necessário que</w:t>
      </w:r>
      <w:r w:rsidR="009319DB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atenda as sub</w:t>
      </w:r>
      <w:r w:rsidR="009319DB">
        <w:rPr>
          <w:sz w:val="22"/>
          <w:szCs w:val="22"/>
          <w:lang w:val="pt-BR"/>
        </w:rPr>
        <w:t>-</w:t>
      </w:r>
      <w:r w:rsidRPr="00351DA8">
        <w:rPr>
          <w:sz w:val="22"/>
          <w:szCs w:val="22"/>
          <w:lang w:val="pt-BR"/>
        </w:rPr>
        <w:t>características abaixo:</w:t>
      </w:r>
    </w:p>
    <w:p w:rsidR="00AC7C0D" w:rsidRPr="00351DA8" w:rsidRDefault="009319DB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 w:rsidR="00AC7C0D" w:rsidRPr="00351DA8">
        <w:rPr>
          <w:sz w:val="22"/>
          <w:szCs w:val="22"/>
          <w:lang w:val="pt-BR"/>
        </w:rPr>
        <w:t>● Adequação: O produto se propõe a fazer o que é apropriado?</w:t>
      </w:r>
    </w:p>
    <w:p w:rsidR="00AC7C0D" w:rsidRPr="00351DA8" w:rsidRDefault="009319DB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 w:rsidR="00AC7C0D" w:rsidRPr="00351DA8">
        <w:rPr>
          <w:sz w:val="22"/>
          <w:szCs w:val="22"/>
          <w:lang w:val="pt-BR"/>
        </w:rPr>
        <w:t>● Acurácia: O produto faz que foi proposto de forma correta?</w:t>
      </w:r>
    </w:p>
    <w:p w:rsidR="00AC7C0D" w:rsidRPr="00351DA8" w:rsidRDefault="009319DB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 w:rsidR="00AC7C0D" w:rsidRPr="00351DA8">
        <w:rPr>
          <w:sz w:val="22"/>
          <w:szCs w:val="22"/>
          <w:lang w:val="pt-BR"/>
        </w:rPr>
        <w:t>● Interoperabilidade: Interage com produtos especificados?</w:t>
      </w:r>
    </w:p>
    <w:p w:rsidR="00AC7C0D" w:rsidRPr="00351DA8" w:rsidRDefault="009319DB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lastRenderedPageBreak/>
        <w:tab/>
      </w:r>
      <w:r w:rsidR="00AC7C0D" w:rsidRPr="00351DA8">
        <w:rPr>
          <w:sz w:val="22"/>
          <w:szCs w:val="22"/>
          <w:lang w:val="pt-BR"/>
        </w:rPr>
        <w:t>● Segurança de acesso: O produto não permite acesso às informações a pessoas e</w:t>
      </w:r>
      <w:r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/>
        </w:rPr>
        <w:tab/>
      </w:r>
      <w:r w:rsidR="00AC7C0D" w:rsidRPr="00351DA8">
        <w:rPr>
          <w:sz w:val="22"/>
          <w:szCs w:val="22"/>
          <w:lang w:val="pt-BR"/>
        </w:rPr>
        <w:t>sistemas não autorizados?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 w:rsidRPr="00351DA8">
        <w:rPr>
          <w:b/>
          <w:bCs/>
          <w:sz w:val="22"/>
          <w:szCs w:val="22"/>
          <w:lang w:val="pt-BR"/>
        </w:rPr>
        <w:t>2.2.2. Confiabilidade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>Identificar se o produto tem a capacidade de se manter um nível de desempenho</w:t>
      </w:r>
      <w:r w:rsidR="009319DB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especificado, quando submetido a condições especif</w:t>
      </w:r>
      <w:r w:rsidR="009319DB">
        <w:rPr>
          <w:sz w:val="22"/>
          <w:szCs w:val="22"/>
          <w:lang w:val="pt-BR"/>
        </w:rPr>
        <w:t>icadas. Para determinar, o prod</w:t>
      </w:r>
      <w:r w:rsidRPr="00351DA8">
        <w:rPr>
          <w:sz w:val="22"/>
          <w:szCs w:val="22"/>
          <w:lang w:val="pt-BR"/>
        </w:rPr>
        <w:t>uto deve</w:t>
      </w:r>
      <w:r w:rsidR="009319DB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estar em conformidade com as sub</w:t>
      </w:r>
      <w:r w:rsidR="009319DB">
        <w:rPr>
          <w:sz w:val="22"/>
          <w:szCs w:val="22"/>
          <w:lang w:val="pt-BR"/>
        </w:rPr>
        <w:t>-caracterí</w:t>
      </w:r>
      <w:r w:rsidRPr="00351DA8">
        <w:rPr>
          <w:sz w:val="22"/>
          <w:szCs w:val="22"/>
          <w:lang w:val="pt-BR"/>
        </w:rPr>
        <w:t>sticas abaixo:</w:t>
      </w:r>
    </w:p>
    <w:p w:rsidR="00AC7C0D" w:rsidRPr="00351DA8" w:rsidRDefault="009319DB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 w:rsidR="00AC7C0D" w:rsidRPr="00351DA8">
        <w:rPr>
          <w:sz w:val="22"/>
          <w:szCs w:val="22"/>
          <w:lang w:val="pt-BR"/>
        </w:rPr>
        <w:t>● Maturidade: O produto evita falhas em decorrência de defeitos?</w:t>
      </w:r>
    </w:p>
    <w:p w:rsidR="00AC7C0D" w:rsidRPr="00351DA8" w:rsidRDefault="009319DB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 w:rsidR="00AC7C0D" w:rsidRPr="00351DA8">
        <w:rPr>
          <w:sz w:val="22"/>
          <w:szCs w:val="22"/>
          <w:lang w:val="pt-BR"/>
        </w:rPr>
        <w:t>● Tolerância a falhas: O produto mantém desempenho especificado, mesmo quando</w:t>
      </w:r>
      <w:r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/>
        </w:rPr>
        <w:tab/>
      </w:r>
      <w:r w:rsidR="00AC7C0D" w:rsidRPr="00351DA8">
        <w:rPr>
          <w:sz w:val="22"/>
          <w:szCs w:val="22"/>
          <w:lang w:val="pt-BR"/>
        </w:rPr>
        <w:t>falhas ocorrerem?</w:t>
      </w:r>
    </w:p>
    <w:p w:rsidR="00AC7C0D" w:rsidRPr="00351DA8" w:rsidRDefault="009319DB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 w:rsidR="00AC7C0D" w:rsidRPr="00351DA8">
        <w:rPr>
          <w:sz w:val="22"/>
          <w:szCs w:val="22"/>
          <w:lang w:val="pt-BR"/>
        </w:rPr>
        <w:t>● Recuperabilidade: O produto consegue restabelecer os níveis de desempenho</w:t>
      </w:r>
      <w:r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/>
        </w:rPr>
        <w:tab/>
        <w:t>especific</w:t>
      </w:r>
      <w:r w:rsidR="00AC7C0D" w:rsidRPr="00351DA8">
        <w:rPr>
          <w:sz w:val="22"/>
          <w:szCs w:val="22"/>
          <w:lang w:val="pt-BR"/>
        </w:rPr>
        <w:t>adas após falhas?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 w:rsidRPr="00351DA8">
        <w:rPr>
          <w:b/>
          <w:bCs/>
          <w:sz w:val="22"/>
          <w:szCs w:val="22"/>
          <w:lang w:val="pt-BR"/>
        </w:rPr>
        <w:t>2.2.3. Usabilidade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>Identificar se o produto pode ser compreendido, aprendido e operado se usado de</w:t>
      </w:r>
      <w:r w:rsidR="009319DB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forma correta. Necessário que atenda as sub</w:t>
      </w:r>
      <w:r w:rsidR="009319DB">
        <w:rPr>
          <w:sz w:val="22"/>
          <w:szCs w:val="22"/>
          <w:lang w:val="pt-BR"/>
        </w:rPr>
        <w:t>-</w:t>
      </w:r>
      <w:r w:rsidRPr="00351DA8">
        <w:rPr>
          <w:sz w:val="22"/>
          <w:szCs w:val="22"/>
          <w:lang w:val="pt-BR"/>
        </w:rPr>
        <w:t>características abaixo:</w:t>
      </w:r>
    </w:p>
    <w:p w:rsidR="00AC7C0D" w:rsidRPr="00351DA8" w:rsidRDefault="009319DB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  <w:t>● Inteli</w:t>
      </w:r>
      <w:r w:rsidR="00AC7C0D" w:rsidRPr="00351DA8">
        <w:rPr>
          <w:sz w:val="22"/>
          <w:szCs w:val="22"/>
          <w:lang w:val="pt-BR"/>
        </w:rPr>
        <w:t>gibilidade: É fácil entender o conceito e a aplicação?</w:t>
      </w:r>
    </w:p>
    <w:p w:rsidR="00AC7C0D" w:rsidRPr="00351DA8" w:rsidRDefault="009319DB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 w:rsidR="00AC7C0D" w:rsidRPr="00351DA8">
        <w:rPr>
          <w:sz w:val="22"/>
          <w:szCs w:val="22"/>
          <w:lang w:val="pt-BR"/>
        </w:rPr>
        <w:t>● Apreensibilidade: É fácil aprender a usar?</w:t>
      </w:r>
    </w:p>
    <w:p w:rsidR="00AC7C0D" w:rsidRPr="00351DA8" w:rsidRDefault="009319DB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 w:rsidR="00AC7C0D" w:rsidRPr="00351DA8">
        <w:rPr>
          <w:sz w:val="22"/>
          <w:szCs w:val="22"/>
          <w:lang w:val="pt-BR"/>
        </w:rPr>
        <w:t>● Operacionalidade: É fácil de operar e controlar?</w:t>
      </w:r>
    </w:p>
    <w:p w:rsidR="00AC7C0D" w:rsidRPr="00351DA8" w:rsidRDefault="009319DB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 w:rsidR="00AC7C0D" w:rsidRPr="00351DA8">
        <w:rPr>
          <w:sz w:val="22"/>
          <w:szCs w:val="22"/>
          <w:lang w:val="pt-BR"/>
        </w:rPr>
        <w:t>● Atratividade: O produto é atraente ao usuário?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 w:rsidRPr="00351DA8">
        <w:rPr>
          <w:b/>
          <w:bCs/>
          <w:sz w:val="22"/>
          <w:szCs w:val="22"/>
          <w:lang w:val="pt-BR"/>
        </w:rPr>
        <w:t>2.2.4. Eficiência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>Identificar se o produto apresenta desempenho apropriado submetido a uso de recursos</w:t>
      </w:r>
      <w:r w:rsidR="009319DB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e condições especificadas. Necessário que atenda as sub</w:t>
      </w:r>
      <w:r w:rsidR="009319DB">
        <w:rPr>
          <w:sz w:val="22"/>
          <w:szCs w:val="22"/>
          <w:lang w:val="pt-BR"/>
        </w:rPr>
        <w:t>-</w:t>
      </w:r>
      <w:r w:rsidRPr="00351DA8">
        <w:rPr>
          <w:sz w:val="22"/>
          <w:szCs w:val="22"/>
          <w:lang w:val="pt-BR"/>
        </w:rPr>
        <w:t>características abaixo:</w:t>
      </w:r>
    </w:p>
    <w:p w:rsidR="00AC7C0D" w:rsidRPr="00351DA8" w:rsidRDefault="009319DB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 w:rsidR="00AC7C0D" w:rsidRPr="00351DA8">
        <w:rPr>
          <w:sz w:val="22"/>
          <w:szCs w:val="22"/>
          <w:lang w:val="pt-BR"/>
        </w:rPr>
        <w:t>● Comportamento em relação ao tempo: Produto fornece os resultados dentro do tempo</w:t>
      </w:r>
      <w:r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/>
        </w:rPr>
        <w:tab/>
      </w:r>
      <w:r w:rsidR="00AC7C0D" w:rsidRPr="00351DA8">
        <w:rPr>
          <w:sz w:val="22"/>
          <w:szCs w:val="22"/>
          <w:lang w:val="pt-BR"/>
        </w:rPr>
        <w:t>espe</w:t>
      </w:r>
      <w:r>
        <w:rPr>
          <w:sz w:val="22"/>
          <w:szCs w:val="22"/>
          <w:lang w:val="pt-BR"/>
        </w:rPr>
        <w:t>cific</w:t>
      </w:r>
      <w:r w:rsidR="00AC7C0D" w:rsidRPr="00351DA8">
        <w:rPr>
          <w:sz w:val="22"/>
          <w:szCs w:val="22"/>
          <w:lang w:val="pt-BR"/>
        </w:rPr>
        <w:t>ado?</w:t>
      </w:r>
    </w:p>
    <w:p w:rsidR="00AC7C0D" w:rsidRPr="00351DA8" w:rsidRDefault="009319DB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 w:rsidR="00AC7C0D" w:rsidRPr="00351DA8">
        <w:rPr>
          <w:sz w:val="22"/>
          <w:szCs w:val="22"/>
          <w:lang w:val="pt-BR"/>
        </w:rPr>
        <w:t>● Utilização de recursos: O produto utiliza a quantidade de recursos estabelecidos?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 w:rsidRPr="00351DA8">
        <w:rPr>
          <w:b/>
          <w:bCs/>
          <w:sz w:val="22"/>
          <w:szCs w:val="22"/>
          <w:lang w:val="pt-BR"/>
        </w:rPr>
        <w:t xml:space="preserve">2.2.5. </w:t>
      </w:r>
      <w:r w:rsidR="009319DB">
        <w:rPr>
          <w:b/>
          <w:bCs/>
          <w:sz w:val="22"/>
          <w:szCs w:val="22"/>
          <w:lang w:val="pt-BR"/>
        </w:rPr>
        <w:t>M</w:t>
      </w:r>
      <w:r w:rsidR="009319DB" w:rsidRPr="00351DA8">
        <w:rPr>
          <w:b/>
          <w:bCs/>
          <w:sz w:val="22"/>
          <w:szCs w:val="22"/>
          <w:lang w:val="pt-BR"/>
        </w:rPr>
        <w:t>anutenabilidade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>Capacidade do produto de ser modificado. Necessário que atenda as sub</w:t>
      </w:r>
      <w:r w:rsidR="009319DB">
        <w:rPr>
          <w:sz w:val="22"/>
          <w:szCs w:val="22"/>
          <w:lang w:val="pt-BR"/>
        </w:rPr>
        <w:t>-</w:t>
      </w:r>
      <w:r w:rsidRPr="00351DA8">
        <w:rPr>
          <w:sz w:val="22"/>
          <w:szCs w:val="22"/>
          <w:lang w:val="pt-BR"/>
        </w:rPr>
        <w:t>características</w:t>
      </w:r>
      <w:r w:rsidR="009319DB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abaixo:</w:t>
      </w:r>
    </w:p>
    <w:p w:rsidR="00AC7C0D" w:rsidRPr="00351DA8" w:rsidRDefault="009319DB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 w:rsidR="00AC7C0D" w:rsidRPr="00351DA8">
        <w:rPr>
          <w:sz w:val="22"/>
          <w:szCs w:val="22"/>
          <w:lang w:val="pt-BR"/>
        </w:rPr>
        <w:t>● Analisabilidade: É fácil de encontrar uma falha quando ocorre?</w:t>
      </w:r>
    </w:p>
    <w:p w:rsidR="00AC7C0D" w:rsidRPr="00351DA8" w:rsidRDefault="009319DB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lastRenderedPageBreak/>
        <w:tab/>
      </w:r>
      <w:r w:rsidR="00AC7C0D" w:rsidRPr="00351DA8">
        <w:rPr>
          <w:sz w:val="22"/>
          <w:szCs w:val="22"/>
          <w:lang w:val="pt-BR"/>
        </w:rPr>
        <w:t>● Modificabilidade: É fácil modificar e adaptar?</w:t>
      </w:r>
    </w:p>
    <w:p w:rsidR="00AC7C0D" w:rsidRPr="00351DA8" w:rsidRDefault="009319DB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 w:rsidR="00AC7C0D" w:rsidRPr="00351DA8">
        <w:rPr>
          <w:sz w:val="22"/>
          <w:szCs w:val="22"/>
          <w:lang w:val="pt-BR"/>
        </w:rPr>
        <w:t>● Estabilidade: Há grandes riscos ao se fazer alterações?</w:t>
      </w:r>
    </w:p>
    <w:p w:rsidR="00AC7C0D" w:rsidRPr="00351DA8" w:rsidRDefault="009319DB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 w:rsidR="00AC7C0D" w:rsidRPr="00351DA8">
        <w:rPr>
          <w:sz w:val="22"/>
          <w:szCs w:val="22"/>
          <w:lang w:val="pt-BR"/>
        </w:rPr>
        <w:t xml:space="preserve">● Testabilidade: É </w:t>
      </w:r>
      <w:r w:rsidRPr="00351DA8">
        <w:rPr>
          <w:sz w:val="22"/>
          <w:szCs w:val="22"/>
          <w:lang w:val="pt-BR"/>
        </w:rPr>
        <w:t>fácil de</w:t>
      </w:r>
      <w:r w:rsidR="00AC7C0D" w:rsidRPr="00351DA8">
        <w:rPr>
          <w:sz w:val="22"/>
          <w:szCs w:val="22"/>
          <w:lang w:val="pt-BR"/>
        </w:rPr>
        <w:t xml:space="preserve"> testar ao se fazer alterações?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 w:rsidRPr="00351DA8">
        <w:rPr>
          <w:b/>
          <w:bCs/>
          <w:sz w:val="22"/>
          <w:szCs w:val="22"/>
          <w:lang w:val="pt-BR"/>
        </w:rPr>
        <w:t>2.2.6. Portabilidade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>Identificar a capacidade do produto de ser transferido de um ambiente a outro. Para</w:t>
      </w:r>
      <w:r w:rsidR="009319DB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isso será necessário atender as sub</w:t>
      </w:r>
      <w:r w:rsidR="009319DB">
        <w:rPr>
          <w:sz w:val="22"/>
          <w:szCs w:val="22"/>
          <w:lang w:val="pt-BR"/>
        </w:rPr>
        <w:t>-caracterí</w:t>
      </w:r>
      <w:r w:rsidRPr="00351DA8">
        <w:rPr>
          <w:sz w:val="22"/>
          <w:szCs w:val="22"/>
          <w:lang w:val="pt-BR"/>
        </w:rPr>
        <w:t>sticas abaixo:</w:t>
      </w:r>
    </w:p>
    <w:p w:rsidR="00AC7C0D" w:rsidRPr="00351DA8" w:rsidRDefault="009319DB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 w:rsidR="00AC7C0D" w:rsidRPr="00351DA8">
        <w:rPr>
          <w:sz w:val="22"/>
          <w:szCs w:val="22"/>
          <w:lang w:val="pt-BR"/>
        </w:rPr>
        <w:t>● Capacidade para ser instalado: O produto instala em ambiente especificado, nos</w:t>
      </w:r>
      <w:r w:rsidR="00B93428">
        <w:rPr>
          <w:sz w:val="22"/>
          <w:szCs w:val="22"/>
          <w:lang w:val="pt-BR"/>
        </w:rPr>
        <w:t xml:space="preserve"> </w:t>
      </w:r>
      <w:r w:rsidR="00B93428">
        <w:rPr>
          <w:sz w:val="22"/>
          <w:szCs w:val="22"/>
          <w:lang w:val="pt-BR"/>
        </w:rPr>
        <w:tab/>
      </w:r>
      <w:r w:rsidR="00AC7C0D" w:rsidRPr="00351DA8">
        <w:rPr>
          <w:sz w:val="22"/>
          <w:szCs w:val="22"/>
          <w:lang w:val="pt-BR"/>
        </w:rPr>
        <w:t>procedimentos estabelecidos?</w:t>
      </w:r>
    </w:p>
    <w:p w:rsidR="00AC7C0D" w:rsidRPr="00351DA8" w:rsidRDefault="00B93428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 w:rsidR="00AC7C0D" w:rsidRPr="00351DA8">
        <w:rPr>
          <w:sz w:val="22"/>
          <w:szCs w:val="22"/>
          <w:lang w:val="pt-BR"/>
        </w:rPr>
        <w:t xml:space="preserve">● </w:t>
      </w:r>
      <w:r w:rsidRPr="00351DA8">
        <w:rPr>
          <w:sz w:val="22"/>
          <w:szCs w:val="22"/>
          <w:lang w:val="pt-BR"/>
        </w:rPr>
        <w:t>Coexistência</w:t>
      </w:r>
      <w:r w:rsidR="00AC7C0D" w:rsidRPr="00351DA8">
        <w:rPr>
          <w:sz w:val="22"/>
          <w:szCs w:val="22"/>
          <w:lang w:val="pt-BR"/>
        </w:rPr>
        <w:t>: O produto consegue coexiste com outros em ambiente que execute em</w:t>
      </w:r>
      <w:r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/>
        </w:rPr>
        <w:tab/>
      </w:r>
      <w:r w:rsidR="00AC7C0D" w:rsidRPr="00351DA8">
        <w:rPr>
          <w:sz w:val="22"/>
          <w:szCs w:val="22"/>
          <w:lang w:val="pt-BR"/>
        </w:rPr>
        <w:t xml:space="preserve">paralelo </w:t>
      </w:r>
      <w:r>
        <w:rPr>
          <w:sz w:val="22"/>
          <w:szCs w:val="22"/>
          <w:lang w:val="pt-BR"/>
        </w:rPr>
        <w:t xml:space="preserve">com </w:t>
      </w:r>
      <w:r w:rsidR="00AC7C0D" w:rsidRPr="00351DA8">
        <w:rPr>
          <w:sz w:val="22"/>
          <w:szCs w:val="22"/>
          <w:lang w:val="pt-BR"/>
        </w:rPr>
        <w:t>outros produtos, sem afetar o desempenho deste ou de outros?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 w:rsidRPr="00351DA8">
        <w:rPr>
          <w:b/>
          <w:bCs/>
          <w:sz w:val="22"/>
          <w:szCs w:val="22"/>
          <w:lang w:val="pt-BR"/>
        </w:rPr>
        <w:t>2.3. Qualidade do Produto de Software - Em uso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>Qualidade em uso são qualidades na perspectiva do usuário, da visão e operação do</w:t>
      </w:r>
      <w:r w:rsidR="00B9342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produto de software. A qualidade em uso é dividida nas seguintes características: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 w:rsidRPr="00351DA8">
        <w:rPr>
          <w:b/>
          <w:bCs/>
          <w:sz w:val="22"/>
          <w:szCs w:val="22"/>
          <w:lang w:val="pt-BR"/>
        </w:rPr>
        <w:t>2.3.1. Eficácia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>É a capacidade do produto de software permitir que o usuário execute as funções</w:t>
      </w:r>
      <w:r w:rsidR="00B9342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 xml:space="preserve">desejadas com </w:t>
      </w:r>
      <w:r w:rsidR="00B93428" w:rsidRPr="00351DA8">
        <w:rPr>
          <w:sz w:val="22"/>
          <w:szCs w:val="22"/>
          <w:lang w:val="pt-BR"/>
        </w:rPr>
        <w:t>Acurácia</w:t>
      </w:r>
      <w:r w:rsidRPr="00351DA8">
        <w:rPr>
          <w:sz w:val="22"/>
          <w:szCs w:val="22"/>
          <w:lang w:val="pt-BR"/>
        </w:rPr>
        <w:t xml:space="preserve"> e completude em ambiente </w:t>
      </w:r>
      <w:r w:rsidR="00B93428" w:rsidRPr="00351DA8">
        <w:rPr>
          <w:sz w:val="22"/>
          <w:szCs w:val="22"/>
          <w:lang w:val="pt-BR"/>
        </w:rPr>
        <w:t>especificado</w:t>
      </w:r>
      <w:r w:rsidRPr="00351DA8">
        <w:rPr>
          <w:sz w:val="22"/>
          <w:szCs w:val="22"/>
          <w:lang w:val="pt-BR"/>
        </w:rPr>
        <w:t>. Para isso o produto deve</w:t>
      </w:r>
      <w:r w:rsidR="00B9342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ser capaz de executas as funções utilizadas pelo usuário de modo a responder o seguinte</w:t>
      </w:r>
      <w:r w:rsidR="00B9342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questionamento:</w:t>
      </w:r>
    </w:p>
    <w:p w:rsidR="00AC7C0D" w:rsidRPr="00B93428" w:rsidRDefault="00AC7C0D" w:rsidP="00351DA8">
      <w:pPr>
        <w:pStyle w:val="Corpodetexto"/>
        <w:spacing w:line="360" w:lineRule="auto"/>
        <w:jc w:val="both"/>
        <w:rPr>
          <w:b/>
          <w:sz w:val="22"/>
          <w:szCs w:val="22"/>
          <w:lang w:val="pt-BR"/>
        </w:rPr>
      </w:pPr>
      <w:r w:rsidRPr="00B93428">
        <w:rPr>
          <w:b/>
          <w:sz w:val="22"/>
          <w:szCs w:val="22"/>
          <w:lang w:val="pt-BR"/>
        </w:rPr>
        <w:t>“O produto faz o que foi proposto de forma correta, com todos os resultados</w:t>
      </w:r>
      <w:r w:rsidR="00B93428" w:rsidRPr="00B93428">
        <w:rPr>
          <w:b/>
          <w:sz w:val="22"/>
          <w:szCs w:val="22"/>
          <w:lang w:val="pt-BR"/>
        </w:rPr>
        <w:t xml:space="preserve"> </w:t>
      </w:r>
      <w:r w:rsidRPr="00B93428">
        <w:rPr>
          <w:b/>
          <w:sz w:val="22"/>
          <w:szCs w:val="22"/>
          <w:lang w:val="pt-BR"/>
        </w:rPr>
        <w:t>esperados?”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>Para determinar a sua completude, deve ser selecionado um espaço amostral</w:t>
      </w:r>
      <w:r w:rsidR="00B93428">
        <w:rPr>
          <w:sz w:val="22"/>
          <w:szCs w:val="22"/>
          <w:lang w:val="pt-BR"/>
        </w:rPr>
        <w:t xml:space="preserve"> </w:t>
      </w:r>
      <w:r w:rsidR="00B93428" w:rsidRPr="00351DA8">
        <w:rPr>
          <w:sz w:val="22"/>
          <w:szCs w:val="22"/>
          <w:lang w:val="pt-BR"/>
        </w:rPr>
        <w:t>determinístico</w:t>
      </w:r>
      <w:r w:rsidRPr="00351DA8">
        <w:rPr>
          <w:sz w:val="22"/>
          <w:szCs w:val="22"/>
          <w:lang w:val="pt-BR"/>
        </w:rPr>
        <w:t>, de modo a garantir que os domínios sejam satisfeitos.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 w:rsidRPr="00351DA8">
        <w:rPr>
          <w:b/>
          <w:bCs/>
          <w:sz w:val="22"/>
          <w:szCs w:val="22"/>
          <w:lang w:val="pt-BR"/>
        </w:rPr>
        <w:t>2.3.2. Produtividade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>Verificar se o produto proporciona ao usuário resu</w:t>
      </w:r>
      <w:r w:rsidR="00B93428">
        <w:rPr>
          <w:sz w:val="22"/>
          <w:szCs w:val="22"/>
          <w:lang w:val="pt-BR"/>
        </w:rPr>
        <w:t>l</w:t>
      </w:r>
      <w:r w:rsidRPr="00351DA8">
        <w:rPr>
          <w:sz w:val="22"/>
          <w:szCs w:val="22"/>
          <w:lang w:val="pt-BR"/>
        </w:rPr>
        <w:t>tados esperados (Eficácia) com</w:t>
      </w:r>
      <w:r w:rsidR="00B9342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esforços especificados.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 w:rsidRPr="00351DA8">
        <w:rPr>
          <w:b/>
          <w:bCs/>
          <w:sz w:val="22"/>
          <w:szCs w:val="22"/>
          <w:lang w:val="pt-BR"/>
        </w:rPr>
        <w:t>2.3.3. Segurança</w:t>
      </w:r>
    </w:p>
    <w:p w:rsidR="00AC7C0D" w:rsidRPr="00351DA8" w:rsidRDefault="00B93428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Garantir que o produt</w:t>
      </w:r>
      <w:r w:rsidR="00AC7C0D" w:rsidRPr="00351DA8">
        <w:rPr>
          <w:sz w:val="22"/>
          <w:szCs w:val="22"/>
          <w:lang w:val="pt-BR"/>
        </w:rPr>
        <w:t>o não traga danos ou riscos às pessoas, negócio, software,</w:t>
      </w:r>
      <w:r>
        <w:rPr>
          <w:sz w:val="22"/>
          <w:szCs w:val="22"/>
          <w:lang w:val="pt-BR"/>
        </w:rPr>
        <w:t xml:space="preserve"> </w:t>
      </w:r>
      <w:r w:rsidR="00AC7C0D" w:rsidRPr="00351DA8">
        <w:rPr>
          <w:sz w:val="22"/>
          <w:szCs w:val="22"/>
          <w:lang w:val="pt-BR"/>
        </w:rPr>
        <w:t>propriedade ou ambiente especificado. A determinação dessa característica se dá pelo</w:t>
      </w:r>
      <w:r>
        <w:rPr>
          <w:sz w:val="22"/>
          <w:szCs w:val="22"/>
          <w:lang w:val="pt-BR"/>
        </w:rPr>
        <w:t xml:space="preserve"> </w:t>
      </w:r>
      <w:r w:rsidR="00AC7C0D" w:rsidRPr="00351DA8">
        <w:rPr>
          <w:sz w:val="22"/>
          <w:szCs w:val="22"/>
          <w:lang w:val="pt-BR"/>
        </w:rPr>
        <w:t>conjunt</w:t>
      </w:r>
      <w:r>
        <w:rPr>
          <w:sz w:val="22"/>
          <w:szCs w:val="22"/>
          <w:lang w:val="pt-BR"/>
        </w:rPr>
        <w:t>o de todas as demais caracterís</w:t>
      </w:r>
      <w:r w:rsidR="00AC7C0D" w:rsidRPr="00351DA8">
        <w:rPr>
          <w:sz w:val="22"/>
          <w:szCs w:val="22"/>
          <w:lang w:val="pt-BR"/>
        </w:rPr>
        <w:t>t</w:t>
      </w:r>
      <w:r>
        <w:rPr>
          <w:sz w:val="22"/>
          <w:szCs w:val="22"/>
          <w:lang w:val="pt-BR"/>
        </w:rPr>
        <w:t>i</w:t>
      </w:r>
      <w:r w:rsidR="00AC7C0D" w:rsidRPr="00351DA8">
        <w:rPr>
          <w:sz w:val="22"/>
          <w:szCs w:val="22"/>
          <w:lang w:val="pt-BR"/>
        </w:rPr>
        <w:t>cas, devido o contexto para ser determinado depende</w:t>
      </w:r>
      <w:r>
        <w:rPr>
          <w:sz w:val="22"/>
          <w:szCs w:val="22"/>
          <w:lang w:val="pt-BR"/>
        </w:rPr>
        <w:t xml:space="preserve"> </w:t>
      </w:r>
      <w:r w:rsidR="00AC7C0D" w:rsidRPr="00351DA8">
        <w:rPr>
          <w:sz w:val="22"/>
          <w:szCs w:val="22"/>
          <w:lang w:val="pt-BR"/>
        </w:rPr>
        <w:t>diretament</w:t>
      </w:r>
      <w:r>
        <w:rPr>
          <w:sz w:val="22"/>
          <w:szCs w:val="22"/>
          <w:lang w:val="pt-BR"/>
        </w:rPr>
        <w:t>e de todas as demais característ</w:t>
      </w:r>
      <w:r w:rsidR="00AC7C0D" w:rsidRPr="00351DA8">
        <w:rPr>
          <w:sz w:val="22"/>
          <w:szCs w:val="22"/>
          <w:lang w:val="pt-BR"/>
        </w:rPr>
        <w:t>icas esperadas.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 w:rsidRPr="00351DA8">
        <w:rPr>
          <w:b/>
          <w:bCs/>
          <w:sz w:val="22"/>
          <w:szCs w:val="22"/>
          <w:lang w:val="pt-BR"/>
        </w:rPr>
        <w:lastRenderedPageBreak/>
        <w:t>2.3.4. Satisfação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>A garantia da satisfação do usuário somente poderá ser obtida, com questionários</w:t>
      </w:r>
      <w:r w:rsidR="00B9342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elaborados a cada iteração que contenha entregáveis, tendo em vista que o usuário final</w:t>
      </w:r>
      <w:r w:rsidR="00B9342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é a única pessoa que poderá dar feedback, após garantirmos as demais características,</w:t>
      </w:r>
      <w:r w:rsidR="00B9342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estabelecendo o questionário após a execução do produto em situações e em ambiente</w:t>
      </w:r>
      <w:r w:rsidR="00B9342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específico.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>Ainda há características definidas pela ISO/IEC 9126 que não foram definidas neste</w:t>
      </w:r>
      <w:r w:rsidR="00B9342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documento, porém essas características também podem ser usadas.</w:t>
      </w:r>
    </w:p>
    <w:p w:rsidR="00B93428" w:rsidRDefault="00B93428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</w:p>
    <w:p w:rsidR="00AC7C0D" w:rsidRPr="00351DA8" w:rsidRDefault="00AC7C0D" w:rsidP="00351DA8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 w:rsidRPr="00351DA8">
        <w:rPr>
          <w:b/>
          <w:bCs/>
          <w:sz w:val="22"/>
          <w:szCs w:val="22"/>
          <w:lang w:val="pt-BR"/>
        </w:rPr>
        <w:t>3. Critérios de avaliação dos artefatos</w:t>
      </w:r>
    </w:p>
    <w:p w:rsidR="00AC7C0D" w:rsidRDefault="00AC7C0D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>A avaliação dos artefatos de trabalho deve ser realizada levando-se em consideração</w:t>
      </w:r>
      <w:r w:rsidR="00B9342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os critérios de aceitação (C.A) definidos na E.A.P. Como temos uma E.A.P por iteração a</w:t>
      </w:r>
      <w:r w:rsidR="00B9342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qualidade do artefato deve ser avali</w:t>
      </w:r>
      <w:r w:rsidR="00B93428">
        <w:rPr>
          <w:sz w:val="22"/>
          <w:szCs w:val="22"/>
          <w:lang w:val="pt-BR"/>
        </w:rPr>
        <w:t>a</w:t>
      </w:r>
      <w:r w:rsidRPr="00351DA8">
        <w:rPr>
          <w:sz w:val="22"/>
          <w:szCs w:val="22"/>
          <w:lang w:val="pt-BR"/>
        </w:rPr>
        <w:t>da levando-se em consideração a E.A.P da iteração</w:t>
      </w:r>
      <w:r w:rsidR="00B9342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corrente. Como material de apoio para a avaliação dos artefatos de trabalho temos definido</w:t>
      </w:r>
      <w:r w:rsidR="00B9342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 xml:space="preserve">o template de </w:t>
      </w:r>
      <w:r w:rsidR="00B93428" w:rsidRPr="00351DA8">
        <w:rPr>
          <w:sz w:val="22"/>
          <w:szCs w:val="22"/>
          <w:lang w:val="pt-BR"/>
        </w:rPr>
        <w:t>checklist</w:t>
      </w:r>
      <w:r w:rsidRPr="00351DA8">
        <w:rPr>
          <w:sz w:val="22"/>
          <w:szCs w:val="22"/>
          <w:lang w:val="pt-BR"/>
        </w:rPr>
        <w:t xml:space="preserve"> de verificação da qualidade do produto, que pode ser encontrado no</w:t>
      </w:r>
      <w:r w:rsidR="00B9342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 xml:space="preserve">link </w:t>
      </w:r>
      <w:r w:rsidRPr="00B93428">
        <w:rPr>
          <w:b/>
          <w:sz w:val="22"/>
          <w:szCs w:val="22"/>
          <w:lang w:val="pt-BR"/>
        </w:rPr>
        <w:t>http://goo.gl/2JKr2</w:t>
      </w:r>
      <w:r w:rsidRPr="00351DA8">
        <w:rPr>
          <w:sz w:val="22"/>
          <w:szCs w:val="22"/>
          <w:lang w:val="pt-BR"/>
        </w:rPr>
        <w:t>. Para que um artefato de trabalho de trabalho seja considerado “Em</w:t>
      </w:r>
      <w:r w:rsidR="00B9342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Conformidade” é necessário que ele atenda ao C.A estabelecido na E.A.P.</w:t>
      </w:r>
    </w:p>
    <w:p w:rsidR="00B93428" w:rsidRPr="00351DA8" w:rsidRDefault="00B93428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</w:p>
    <w:p w:rsidR="00AC7C0D" w:rsidRPr="00351DA8" w:rsidRDefault="00AC7C0D" w:rsidP="00351DA8">
      <w:pPr>
        <w:pStyle w:val="Corpodetexto"/>
        <w:spacing w:line="360" w:lineRule="auto"/>
        <w:jc w:val="both"/>
        <w:rPr>
          <w:b/>
          <w:bCs/>
          <w:sz w:val="22"/>
          <w:szCs w:val="22"/>
          <w:lang w:val="pt-BR"/>
        </w:rPr>
      </w:pPr>
      <w:r w:rsidRPr="00351DA8">
        <w:rPr>
          <w:b/>
          <w:bCs/>
          <w:sz w:val="22"/>
          <w:szCs w:val="22"/>
          <w:lang w:val="pt-BR"/>
        </w:rPr>
        <w:t>4.</w:t>
      </w:r>
      <w:r w:rsidR="00B93428">
        <w:rPr>
          <w:b/>
          <w:bCs/>
          <w:sz w:val="22"/>
          <w:szCs w:val="22"/>
          <w:lang w:val="pt-BR"/>
        </w:rPr>
        <w:t xml:space="preserve"> </w:t>
      </w:r>
      <w:r w:rsidRPr="00351DA8">
        <w:rPr>
          <w:b/>
          <w:bCs/>
          <w:sz w:val="22"/>
          <w:szCs w:val="22"/>
          <w:lang w:val="pt-BR"/>
        </w:rPr>
        <w:t>Atividades</w:t>
      </w:r>
    </w:p>
    <w:p w:rsidR="00AC7C0D" w:rsidRPr="00351DA8" w:rsidRDefault="00AC7C0D" w:rsidP="00351DA8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 xml:space="preserve">Além de os produtos apresentarem as características definidas, </w:t>
      </w:r>
      <w:r w:rsidR="00B93428" w:rsidRPr="00351DA8">
        <w:rPr>
          <w:sz w:val="22"/>
          <w:szCs w:val="22"/>
          <w:lang w:val="pt-BR"/>
        </w:rPr>
        <w:t>devem-se</w:t>
      </w:r>
      <w:r w:rsidRPr="00351DA8">
        <w:rPr>
          <w:sz w:val="22"/>
          <w:szCs w:val="22"/>
          <w:lang w:val="pt-BR"/>
        </w:rPr>
        <w:t xml:space="preserve"> realizar as</w:t>
      </w:r>
      <w:r w:rsidR="00B9342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seguintes atividades com fim de avaliar a qualidade do produto.</w:t>
      </w:r>
    </w:p>
    <w:p w:rsidR="00B93428" w:rsidRDefault="00AC7C0D" w:rsidP="00FB2C97">
      <w:pPr>
        <w:pStyle w:val="Corpodetexto"/>
        <w:numPr>
          <w:ilvl w:val="0"/>
          <w:numId w:val="2"/>
        </w:numPr>
        <w:spacing w:line="360" w:lineRule="auto"/>
        <w:jc w:val="both"/>
        <w:rPr>
          <w:sz w:val="22"/>
          <w:szCs w:val="22"/>
          <w:lang w:val="pt-BR"/>
        </w:rPr>
      </w:pPr>
      <w:r w:rsidRPr="00351DA8">
        <w:rPr>
          <w:sz w:val="22"/>
          <w:szCs w:val="22"/>
          <w:lang w:val="pt-BR"/>
        </w:rPr>
        <w:t>Realizar inspeções/revisões de qualidade, com o intuito de conduzir uma análise</w:t>
      </w:r>
      <w:r w:rsidR="00B9342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dos componentes do produto para encontrar inconsistências e assegurar que as</w:t>
      </w:r>
      <w:r w:rsidR="00B93428">
        <w:rPr>
          <w:sz w:val="22"/>
          <w:szCs w:val="22"/>
          <w:lang w:val="pt-BR"/>
        </w:rPr>
        <w:t xml:space="preserve"> </w:t>
      </w:r>
      <w:r w:rsidRPr="00351DA8">
        <w:rPr>
          <w:sz w:val="22"/>
          <w:szCs w:val="22"/>
          <w:lang w:val="pt-BR"/>
        </w:rPr>
        <w:t>características de qualidade definidas foram seguidas;</w:t>
      </w:r>
    </w:p>
    <w:p w:rsidR="00B93428" w:rsidRDefault="00AC7C0D" w:rsidP="00FB2C97">
      <w:pPr>
        <w:pStyle w:val="Corpodetexto"/>
        <w:numPr>
          <w:ilvl w:val="0"/>
          <w:numId w:val="2"/>
        </w:numPr>
        <w:spacing w:line="360" w:lineRule="auto"/>
        <w:jc w:val="both"/>
        <w:rPr>
          <w:sz w:val="22"/>
          <w:szCs w:val="22"/>
          <w:lang w:val="pt-BR"/>
        </w:rPr>
      </w:pPr>
      <w:r w:rsidRPr="00B93428">
        <w:rPr>
          <w:sz w:val="22"/>
          <w:szCs w:val="22"/>
          <w:lang w:val="pt-BR"/>
        </w:rPr>
        <w:t>Utilizar listas de verificação (checklist) baseadas nas características definidas para a</w:t>
      </w:r>
      <w:r w:rsidR="00B93428">
        <w:rPr>
          <w:sz w:val="22"/>
          <w:szCs w:val="22"/>
          <w:lang w:val="pt-BR"/>
        </w:rPr>
        <w:t xml:space="preserve"> </w:t>
      </w:r>
      <w:r w:rsidRPr="00B93428">
        <w:rPr>
          <w:sz w:val="22"/>
          <w:szCs w:val="22"/>
          <w:lang w:val="pt-BR"/>
        </w:rPr>
        <w:t>garantia da qualidade dos produtos gerados; e</w:t>
      </w:r>
    </w:p>
    <w:p w:rsidR="00BE35FD" w:rsidRPr="00B93428" w:rsidRDefault="00AC7C0D" w:rsidP="00FB2C97">
      <w:pPr>
        <w:pStyle w:val="Corpodetexto"/>
        <w:numPr>
          <w:ilvl w:val="0"/>
          <w:numId w:val="2"/>
        </w:numPr>
        <w:spacing w:line="360" w:lineRule="auto"/>
        <w:jc w:val="both"/>
        <w:rPr>
          <w:sz w:val="22"/>
          <w:szCs w:val="22"/>
          <w:lang w:val="pt-BR"/>
        </w:rPr>
      </w:pPr>
      <w:r w:rsidRPr="00B93428">
        <w:rPr>
          <w:sz w:val="22"/>
          <w:szCs w:val="22"/>
          <w:lang w:val="pt-BR"/>
        </w:rPr>
        <w:t>Seguir todas as normas e padrões definidos para o projeto na confecção dos produtos</w:t>
      </w:r>
    </w:p>
    <w:p w:rsidR="00B93428" w:rsidRDefault="00B93428" w:rsidP="00351DA8">
      <w:pPr>
        <w:pStyle w:val="Ttulo2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4" w:name="_Toc524312830"/>
      <w:bookmarkStart w:id="5" w:name="_Toc18207462"/>
    </w:p>
    <w:p w:rsidR="00351DA8" w:rsidRPr="00351DA8" w:rsidRDefault="00B93428" w:rsidP="00351DA8">
      <w:pPr>
        <w:pStyle w:val="Ttulo2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ab/>
        <w:t xml:space="preserve">5. </w:t>
      </w:r>
      <w:r w:rsidR="00A4243C" w:rsidRPr="00351DA8">
        <w:rPr>
          <w:rFonts w:ascii="Times New Roman" w:hAnsi="Times New Roman"/>
          <w:sz w:val="22"/>
          <w:szCs w:val="22"/>
          <w:lang w:val="pt-BR"/>
        </w:rPr>
        <w:t>Referências</w:t>
      </w:r>
      <w:bookmarkEnd w:id="1"/>
      <w:bookmarkEnd w:id="2"/>
      <w:bookmarkEnd w:id="3"/>
      <w:bookmarkEnd w:id="4"/>
      <w:bookmarkEnd w:id="5"/>
    </w:p>
    <w:p w:rsidR="00351DA8" w:rsidRPr="00351DA8" w:rsidRDefault="00351DA8" w:rsidP="00351DA8">
      <w:pPr>
        <w:pStyle w:val="Ttulo2"/>
        <w:spacing w:line="360" w:lineRule="auto"/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351DA8">
        <w:rPr>
          <w:rFonts w:ascii="Times New Roman" w:hAnsi="Times New Roman"/>
          <w:sz w:val="22"/>
          <w:szCs w:val="22"/>
          <w:lang w:val="pt-BR"/>
        </w:rPr>
        <w:tab/>
      </w:r>
      <w:r w:rsidRPr="00351DA8">
        <w:rPr>
          <w:rFonts w:ascii="Times New Roman" w:hAnsi="Times New Roman"/>
          <w:b w:val="0"/>
          <w:iCs/>
          <w:sz w:val="22"/>
          <w:szCs w:val="22"/>
          <w:lang w:val="pt-BR"/>
        </w:rPr>
        <w:t>Fábrica de Software – Instituto de Informática – Universidade Federal de Goiás</w:t>
      </w:r>
    </w:p>
    <w:p w:rsidR="00351DA8" w:rsidRPr="00351DA8" w:rsidRDefault="00351DA8" w:rsidP="00351DA8">
      <w:pPr>
        <w:pStyle w:val="InfoBlue"/>
        <w:spacing w:line="360" w:lineRule="auto"/>
        <w:jc w:val="both"/>
        <w:rPr>
          <w:i w:val="0"/>
          <w:color w:val="auto"/>
          <w:sz w:val="22"/>
          <w:szCs w:val="22"/>
          <w:lang w:val="pt-BR"/>
        </w:rPr>
      </w:pPr>
      <w:r w:rsidRPr="00351DA8">
        <w:rPr>
          <w:i w:val="0"/>
          <w:color w:val="auto"/>
          <w:sz w:val="22"/>
          <w:szCs w:val="22"/>
          <w:lang w:val="pt-BR"/>
        </w:rPr>
        <w:t>Sistema de Gestão Bibliográfica</w:t>
      </w:r>
    </w:p>
    <w:p w:rsidR="00351DA8" w:rsidRPr="00351DA8" w:rsidRDefault="00351DA8" w:rsidP="00351DA8">
      <w:pPr>
        <w:pStyle w:val="InfoBlue"/>
        <w:spacing w:line="360" w:lineRule="auto"/>
        <w:jc w:val="both"/>
        <w:rPr>
          <w:i w:val="0"/>
          <w:color w:val="auto"/>
          <w:sz w:val="22"/>
          <w:szCs w:val="22"/>
          <w:lang w:val="pt-BR"/>
        </w:rPr>
      </w:pPr>
      <w:r w:rsidRPr="00351DA8">
        <w:rPr>
          <w:i w:val="0"/>
          <w:color w:val="auto"/>
          <w:sz w:val="22"/>
          <w:szCs w:val="22"/>
          <w:lang w:val="pt-BR"/>
        </w:rPr>
        <w:t>SGB_CAQP_CriteriosParaAvaliacaoDaQualidadeDoProduto Versão 1.4</w:t>
      </w:r>
    </w:p>
    <w:p w:rsidR="00A4243C" w:rsidRPr="00351DA8" w:rsidRDefault="00A4243C" w:rsidP="00351DA8">
      <w:pPr>
        <w:pStyle w:val="InfoBlue"/>
        <w:spacing w:line="360" w:lineRule="auto"/>
        <w:jc w:val="both"/>
        <w:rPr>
          <w:sz w:val="22"/>
          <w:szCs w:val="22"/>
          <w:lang w:val="pt-BR"/>
        </w:rPr>
      </w:pPr>
    </w:p>
    <w:sectPr w:rsidR="00A4243C" w:rsidRPr="00351DA8" w:rsidSect="00327425">
      <w:headerReference w:type="default" r:id="rId9"/>
      <w:footerReference w:type="default" r:id="rId10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A76A3" w:rsidRDefault="004A76A3" w:rsidP="00A4243C">
      <w:pPr>
        <w:spacing w:line="240" w:lineRule="auto"/>
      </w:pPr>
      <w:r>
        <w:separator/>
      </w:r>
    </w:p>
  </w:endnote>
  <w:endnote w:type="continuationSeparator" w:id="1">
    <w:p w:rsidR="004A76A3" w:rsidRDefault="004A76A3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52475D">
            <w:fldChar w:fldCharType="begin"/>
          </w:r>
          <w:r w:rsidR="00A4243C">
            <w:instrText xml:space="preserve"> DATE \@ "yyyy" </w:instrText>
          </w:r>
          <w:r w:rsidR="0052475D">
            <w:fldChar w:fldCharType="separate"/>
          </w:r>
          <w:r w:rsidR="00FB62EF">
            <w:rPr>
              <w:noProof/>
            </w:rPr>
            <w:t>2013</w:t>
          </w:r>
          <w:r w:rsidR="0052475D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52475D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52475D">
            <w:rPr>
              <w:rStyle w:val="Nmerodepgina"/>
              <w:lang w:val="pt-BR"/>
            </w:rPr>
            <w:fldChar w:fldCharType="separate"/>
          </w:r>
          <w:r w:rsidR="00FB62EF">
            <w:rPr>
              <w:rStyle w:val="Nmerodepgina"/>
              <w:noProof/>
              <w:lang w:val="pt-BR"/>
            </w:rPr>
            <w:t>2</w:t>
          </w:r>
          <w:r w:rsidR="0052475D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FB62EF" w:rsidRPr="00FB62EF">
              <w:rPr>
                <w:rStyle w:val="Nmerodepgina"/>
                <w:noProof/>
              </w:rPr>
              <w:t>9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A76A3" w:rsidRDefault="004A76A3" w:rsidP="00A4243C">
      <w:pPr>
        <w:spacing w:line="240" w:lineRule="auto"/>
      </w:pPr>
      <w:r>
        <w:separator/>
      </w:r>
    </w:p>
  </w:footnote>
  <w:footnote w:type="continuationSeparator" w:id="1">
    <w:p w:rsidR="004A76A3" w:rsidRDefault="004A76A3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955C9F">
          <w:r>
            <w:t>CONTPATRI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 w:rsidR="003E6834">
            <w:t xml:space="preserve"> 1.0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B22F24" w:rsidRDefault="00955C9F" w:rsidP="00B22F24">
          <w:pPr>
            <w:rPr>
              <w:lang w:val="pt-BR"/>
            </w:rPr>
          </w:pPr>
          <w:r w:rsidRPr="00955C9F">
            <w:rPr>
              <w:lang w:val="pt-BR"/>
            </w:rPr>
            <w:t>Critéri</w:t>
          </w:r>
          <w:r w:rsidR="00FB62EF">
            <w:rPr>
              <w:lang w:val="pt-BR"/>
            </w:rPr>
            <w:t>os para Avaliação de Qualidade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3E6834">
          <w:pPr>
            <w:rPr>
              <w:lang w:val="pt-BR"/>
            </w:rPr>
          </w:pPr>
          <w:r>
            <w:rPr>
              <w:lang w:val="pt-BR"/>
            </w:rPr>
            <w:t>Data: 15/04/2013</w:t>
          </w:r>
        </w:p>
      </w:tc>
    </w:tr>
    <w:tr w:rsidR="00A4243C" w:rsidRPr="00FB62EF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FB62EF">
          <w:pPr>
            <w:rPr>
              <w:lang w:val="pt-BR"/>
            </w:rPr>
          </w:pPr>
          <w:r w:rsidRPr="00FB62EF">
            <w:rPr>
              <w:lang w:val="pt-BR"/>
            </w:rPr>
            <w:t>CONTPATRI_GQA_CAQ_criterios_avaliacao_qualidade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7759FE"/>
    <w:multiLevelType w:val="hybridMultilevel"/>
    <w:tmpl w:val="71BA8AD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615E131A"/>
    <w:multiLevelType w:val="hybridMultilevel"/>
    <w:tmpl w:val="1446109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327425"/>
    <w:rsid w:val="00351DA8"/>
    <w:rsid w:val="003E6834"/>
    <w:rsid w:val="004936A5"/>
    <w:rsid w:val="004A76A3"/>
    <w:rsid w:val="0052475D"/>
    <w:rsid w:val="005E11A3"/>
    <w:rsid w:val="007C05F4"/>
    <w:rsid w:val="00816B73"/>
    <w:rsid w:val="009319DB"/>
    <w:rsid w:val="00955C9F"/>
    <w:rsid w:val="00A4243C"/>
    <w:rsid w:val="00A97319"/>
    <w:rsid w:val="00AC36AA"/>
    <w:rsid w:val="00AC7C0D"/>
    <w:rsid w:val="00B22F24"/>
    <w:rsid w:val="00B93428"/>
    <w:rsid w:val="00BE35FD"/>
    <w:rsid w:val="00D25F14"/>
    <w:rsid w:val="00D906FA"/>
    <w:rsid w:val="00DD234D"/>
    <w:rsid w:val="00EE13A0"/>
    <w:rsid w:val="00FB2C97"/>
    <w:rsid w:val="00FB62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F66808-61A0-405C-9223-B977069BB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90</TotalTime>
  <Pages>1</Pages>
  <Words>1574</Words>
  <Characters>8501</Characters>
  <Application>Microsoft Office Word</Application>
  <DocSecurity>0</DocSecurity>
  <Lines>70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10055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8</cp:revision>
  <dcterms:created xsi:type="dcterms:W3CDTF">2012-11-26T17:42:00Z</dcterms:created>
  <dcterms:modified xsi:type="dcterms:W3CDTF">2013-05-04T16:36:00Z</dcterms:modified>
</cp:coreProperties>
</file>