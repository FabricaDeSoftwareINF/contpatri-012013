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Pr="000F0D5E" w:rsidRDefault="00D610DC" w:rsidP="00D610DC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     /    /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D610DC" w:rsidRPr="00A62083" w:rsidRDefault="00D610DC" w:rsidP="00D610DC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</w:p>
    <w:p w:rsidR="00D610DC" w:rsidRDefault="00D610DC" w:rsidP="00D610DC">
      <w:pPr>
        <w:rPr>
          <w:sz w:val="32"/>
          <w:szCs w:val="32"/>
          <w:lang w:val="pt-BR"/>
        </w:rPr>
      </w:pPr>
    </w:p>
    <w:p w:rsidR="00D610DC" w:rsidRDefault="00D610DC" w:rsidP="00D610DC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D610DC" w:rsidRPr="00E209AC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</w:t>
            </w:r>
            <w:r w:rsidR="00E209AC">
              <w:rPr>
                <w:b/>
                <w:bCs/>
                <w:snapToGrid/>
                <w:sz w:val="22"/>
                <w:szCs w:val="22"/>
                <w:lang w:val="pt-BR" w:eastAsia="pt-BR"/>
              </w:rPr>
              <w:t>hecklist do Plano de Gerência de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>
              <w:rPr>
                <w:b/>
                <w:bCs/>
                <w:snapToGrid/>
                <w:sz w:val="22"/>
                <w:szCs w:val="22"/>
                <w:lang w:val="pt-BR" w:eastAsia="pt-BR"/>
              </w:rPr>
              <w:t>Requisitos</w:t>
            </w:r>
          </w:p>
        </w:tc>
      </w:tr>
      <w:tr w:rsidR="00D610DC" w:rsidRPr="00E209AC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7219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D610DC" w:rsidRPr="00A62083" w:rsidRDefault="00D610D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D610DC" w:rsidRPr="00E209AC" w:rsidTr="001B4AB6">
        <w:tc>
          <w:tcPr>
            <w:tcW w:w="7219" w:type="dxa"/>
          </w:tcPr>
          <w:p w:rsidR="00D610DC" w:rsidRPr="00A62083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O entendimento dos requisitos foi obtido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junto aos fornecedores de requisitos?</w:t>
            </w:r>
          </w:p>
        </w:tc>
        <w:tc>
          <w:tcPr>
            <w:tcW w:w="786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E209AC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Os requisitos foram avaliados com base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em critérios objetivos?</w:t>
            </w:r>
          </w:p>
        </w:tc>
        <w:tc>
          <w:tcPr>
            <w:tcW w:w="786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E209AC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A rastreabilidade bidirecional entre os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requisitos e os produtos de trabalho foram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estabelecidos e mantidos?</w:t>
            </w:r>
          </w:p>
        </w:tc>
        <w:tc>
          <w:tcPr>
            <w:tcW w:w="786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E209AC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Revisões em planos e produtos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de trabalho do projeto foram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realizadas visando identificar e corrigir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inconsistências em relação aos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requisitos?</w:t>
            </w:r>
          </w:p>
        </w:tc>
        <w:tc>
          <w:tcPr>
            <w:tcW w:w="786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E209AC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Mudanças nos requisitos foram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gerenciadas ao longo do projeto?</w:t>
            </w:r>
          </w:p>
        </w:tc>
        <w:tc>
          <w:tcPr>
            <w:tcW w:w="786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rPr>
                <w:sz w:val="22"/>
                <w:szCs w:val="22"/>
              </w:rPr>
            </w:pPr>
            <w:r w:rsidRPr="00A62083">
              <w:rPr>
                <w:sz w:val="22"/>
                <w:szCs w:val="22"/>
              </w:rPr>
              <w:t>Comentários:</w:t>
            </w:r>
          </w:p>
          <w:p w:rsidR="00D610DC" w:rsidRPr="00A62083" w:rsidRDefault="00D610DC" w:rsidP="001B4AB6">
            <w:pPr>
              <w:rPr>
                <w:sz w:val="22"/>
                <w:szCs w:val="22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</w:rPr>
            </w:pPr>
          </w:p>
        </w:tc>
      </w:tr>
      <w:tr w:rsidR="00D610DC" w:rsidRPr="00813622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D610DC" w:rsidRPr="00A62083" w:rsidRDefault="003F4D2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60288"/>
              </w:pic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D610DC" w:rsidRPr="00A62083" w:rsidRDefault="003F4D2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61312"/>
              </w:pic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D610DC" w:rsidRPr="00A62083" w:rsidRDefault="003F4D2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62336"/>
              </w:pic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D610DC" w:rsidRPr="00A62083" w:rsidRDefault="00D610D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 ___________________________________ Data: ________________</w:t>
            </w: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</w:p>
    <w:p w:rsidR="00D610DC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D610DC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E209AC" w:rsidRDefault="00E209A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E209AC" w:rsidRDefault="00E209A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D610DC" w:rsidRPr="00A62083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D610DC" w:rsidRPr="00A62083" w:rsidTr="001B4AB6">
        <w:tc>
          <w:tcPr>
            <w:tcW w:w="9500" w:type="dxa"/>
            <w:gridSpan w:val="3"/>
          </w:tcPr>
          <w:p w:rsidR="00D610DC" w:rsidRPr="00A62083" w:rsidRDefault="00D610DC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A4243C" w:rsidRPr="00D610DC" w:rsidRDefault="00A4243C" w:rsidP="00D610DC"/>
    <w:sectPr w:rsidR="00A4243C" w:rsidRPr="00D610D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2BAA" w:rsidRDefault="00AF2BAA" w:rsidP="00A4243C">
      <w:pPr>
        <w:spacing w:line="240" w:lineRule="auto"/>
      </w:pPr>
      <w:r>
        <w:separator/>
      </w:r>
    </w:p>
  </w:endnote>
  <w:endnote w:type="continuationSeparator" w:id="1">
    <w:p w:rsidR="00AF2BAA" w:rsidRDefault="00AF2BAA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3F4D2E">
            <w:fldChar w:fldCharType="begin"/>
          </w:r>
          <w:r w:rsidR="00A4243C">
            <w:instrText xml:space="preserve"> DATE \@ "yyyy" </w:instrText>
          </w:r>
          <w:r w:rsidR="003F4D2E">
            <w:fldChar w:fldCharType="separate"/>
          </w:r>
          <w:r w:rsidR="00E209AC">
            <w:rPr>
              <w:noProof/>
            </w:rPr>
            <w:t>2013</w:t>
          </w:r>
          <w:r w:rsidR="003F4D2E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3F4D2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F4D2E">
            <w:rPr>
              <w:rStyle w:val="Nmerodepgina"/>
              <w:lang w:val="pt-BR"/>
            </w:rPr>
            <w:fldChar w:fldCharType="separate"/>
          </w:r>
          <w:r w:rsidR="00E209AC">
            <w:rPr>
              <w:rStyle w:val="Nmerodepgina"/>
              <w:noProof/>
              <w:lang w:val="pt-BR"/>
            </w:rPr>
            <w:t>2</w:t>
          </w:r>
          <w:r w:rsidR="003F4D2E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E209AC" w:rsidRPr="00E209AC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2BAA" w:rsidRDefault="00AF2BAA" w:rsidP="00A4243C">
      <w:pPr>
        <w:spacing w:line="240" w:lineRule="auto"/>
      </w:pPr>
      <w:r>
        <w:separator/>
      </w:r>
    </w:p>
  </w:footnote>
  <w:footnote w:type="continuationSeparator" w:id="1">
    <w:p w:rsidR="00AF2BAA" w:rsidRDefault="00AF2BAA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D610DC" w:rsidP="00D610DC">
    <w:pPr>
      <w:pStyle w:val="Cabealho"/>
      <w:jc w:val="right"/>
      <w:rPr>
        <w:lang w:val="pt-BR"/>
      </w:rPr>
    </w:pP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8"/>
          <wp:effectExtent l="19050" t="0" r="0" b="0"/>
          <wp:wrapNone/>
          <wp:docPr id="5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10DC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327425"/>
    <w:rsid w:val="003F4D2E"/>
    <w:rsid w:val="004936A5"/>
    <w:rsid w:val="00727F73"/>
    <w:rsid w:val="007C05F4"/>
    <w:rsid w:val="00816B73"/>
    <w:rsid w:val="00A4243C"/>
    <w:rsid w:val="00AC36AA"/>
    <w:rsid w:val="00AF2BAA"/>
    <w:rsid w:val="00B22F24"/>
    <w:rsid w:val="00BE35FD"/>
    <w:rsid w:val="00D25F14"/>
    <w:rsid w:val="00D610DC"/>
    <w:rsid w:val="00D906FA"/>
    <w:rsid w:val="00E209AC"/>
    <w:rsid w:val="00E80B97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D610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FECF9-0A16-4B73-AB62-AAF14B049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40</TotalTime>
  <Pages>1</Pages>
  <Words>180</Words>
  <Characters>977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1155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6</cp:revision>
  <dcterms:created xsi:type="dcterms:W3CDTF">2012-11-26T17:42:00Z</dcterms:created>
  <dcterms:modified xsi:type="dcterms:W3CDTF">2013-04-14T15:08:00Z</dcterms:modified>
</cp:coreProperties>
</file>