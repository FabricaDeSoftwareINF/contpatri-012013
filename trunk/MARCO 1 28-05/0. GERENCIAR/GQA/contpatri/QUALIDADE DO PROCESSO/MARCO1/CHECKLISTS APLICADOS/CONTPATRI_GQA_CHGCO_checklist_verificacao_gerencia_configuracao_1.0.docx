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A4243C" w:rsidP="00F202D8">
      <w:pPr>
        <w:rPr>
          <w:lang w:val="pt-BR"/>
        </w:rPr>
      </w:pPr>
    </w:p>
    <w:p w:rsidR="00F202D8" w:rsidRDefault="00F202D8" w:rsidP="00F202D8">
      <w:pPr>
        <w:rPr>
          <w:b/>
          <w:sz w:val="24"/>
          <w:szCs w:val="24"/>
          <w:lang w:val="pt-BR"/>
        </w:rPr>
      </w:pPr>
    </w:p>
    <w:p w:rsidR="00F202D8" w:rsidRDefault="00F202D8" w:rsidP="00F202D8">
      <w:pPr>
        <w:rPr>
          <w:b/>
          <w:sz w:val="24"/>
          <w:szCs w:val="24"/>
          <w:lang w:val="pt-BR"/>
        </w:rPr>
      </w:pPr>
    </w:p>
    <w:p w:rsidR="00F202D8" w:rsidRPr="000F0D5E" w:rsidRDefault="00F202D8" w:rsidP="00F202D8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="00F62103">
        <w:rPr>
          <w:b/>
          <w:sz w:val="24"/>
          <w:szCs w:val="24"/>
          <w:lang w:val="pt-BR"/>
        </w:rPr>
        <w:t>MARCO 1</w:t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 xml:space="preserve">Data:     </w:t>
      </w:r>
      <w:r w:rsidR="00F62103">
        <w:rPr>
          <w:b/>
          <w:sz w:val="22"/>
          <w:szCs w:val="22"/>
          <w:lang w:val="pt-BR"/>
        </w:rPr>
        <w:t>27</w:t>
      </w:r>
      <w:r w:rsidR="00E12609">
        <w:rPr>
          <w:b/>
          <w:sz w:val="22"/>
          <w:szCs w:val="22"/>
          <w:lang w:val="pt-BR"/>
        </w:rPr>
        <w:t>/05</w:t>
      </w:r>
      <w:r w:rsidRPr="00A62083">
        <w:rPr>
          <w:b/>
          <w:sz w:val="22"/>
          <w:szCs w:val="22"/>
          <w:lang w:val="pt-BR"/>
        </w:rPr>
        <w:t>/</w:t>
      </w:r>
      <w:r w:rsidR="00E12609">
        <w:rPr>
          <w:b/>
          <w:sz w:val="22"/>
          <w:szCs w:val="22"/>
          <w:lang w:val="pt-BR"/>
        </w:rPr>
        <w:t>2013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F202D8" w:rsidRPr="00A62083" w:rsidRDefault="00F202D8" w:rsidP="00F202D8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  <w:r w:rsidR="00E12609">
        <w:rPr>
          <w:b/>
          <w:sz w:val="22"/>
          <w:szCs w:val="22"/>
          <w:lang w:val="pt-BR"/>
        </w:rPr>
        <w:t xml:space="preserve"> Emerson José Porfírio</w:t>
      </w:r>
    </w:p>
    <w:p w:rsidR="00F202D8" w:rsidRDefault="00F202D8" w:rsidP="00F202D8">
      <w:pPr>
        <w:rPr>
          <w:sz w:val="32"/>
          <w:szCs w:val="32"/>
          <w:lang w:val="pt-BR"/>
        </w:rPr>
      </w:pPr>
    </w:p>
    <w:p w:rsidR="00F202D8" w:rsidRDefault="00F202D8" w:rsidP="00F202D8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F202D8" w:rsidRPr="00F62103" w:rsidTr="001B4AB6">
        <w:tc>
          <w:tcPr>
            <w:tcW w:w="9576" w:type="dxa"/>
            <w:gridSpan w:val="4"/>
          </w:tcPr>
          <w:p w:rsidR="00F202D8" w:rsidRPr="00A62083" w:rsidRDefault="00F202D8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Checklist do Plano de Gerência da </w:t>
            </w:r>
            <w:r w:rsidR="00557B05">
              <w:rPr>
                <w:b/>
                <w:bCs/>
                <w:snapToGrid/>
                <w:sz w:val="22"/>
                <w:szCs w:val="22"/>
                <w:lang w:val="pt-BR" w:eastAsia="pt-BR"/>
              </w:rPr>
              <w:t>Configuração</w:t>
            </w:r>
          </w:p>
        </w:tc>
      </w:tr>
      <w:tr w:rsidR="00F202D8" w:rsidRPr="00F62103" w:rsidTr="001B4AB6">
        <w:tc>
          <w:tcPr>
            <w:tcW w:w="9576" w:type="dxa"/>
            <w:gridSpan w:val="4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F62103" w:rsidTr="001B4AB6">
        <w:tc>
          <w:tcPr>
            <w:tcW w:w="7219" w:type="dxa"/>
          </w:tcPr>
          <w:p w:rsidR="00F202D8" w:rsidRPr="00A62083" w:rsidRDefault="00F202D8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F202D8" w:rsidRPr="00A62083" w:rsidRDefault="00F202D8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F202D8" w:rsidRPr="00A62083" w:rsidRDefault="00F202D8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F202D8" w:rsidRPr="00A62083" w:rsidRDefault="00F202D8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F202D8" w:rsidRPr="00A1035F" w:rsidTr="001B4AB6">
        <w:tc>
          <w:tcPr>
            <w:tcW w:w="7219" w:type="dxa"/>
          </w:tcPr>
          <w:p w:rsidR="00F202D8" w:rsidRPr="00A62083" w:rsidRDefault="00F202D8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Um Sistema de Gerência de Configuração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foi estabelecido e mantido?</w:t>
            </w:r>
          </w:p>
        </w:tc>
        <w:tc>
          <w:tcPr>
            <w:tcW w:w="786" w:type="dxa"/>
          </w:tcPr>
          <w:p w:rsidR="00F202D8" w:rsidRPr="00A62083" w:rsidRDefault="00A1035F" w:rsidP="00E12609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F202D8" w:rsidRPr="00A62083" w:rsidRDefault="00F202D8" w:rsidP="00E12609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F202D8" w:rsidRPr="00A62083" w:rsidRDefault="00F202D8" w:rsidP="00E12609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F202D8" w:rsidRPr="00A1035F" w:rsidTr="001B4AB6">
        <w:tc>
          <w:tcPr>
            <w:tcW w:w="7219" w:type="dxa"/>
          </w:tcPr>
          <w:p w:rsidR="00F202D8" w:rsidRPr="00813622" w:rsidRDefault="00F202D8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Os itens de configuração foram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identificados com base em critérios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estabelecidos?</w:t>
            </w:r>
          </w:p>
        </w:tc>
        <w:tc>
          <w:tcPr>
            <w:tcW w:w="786" w:type="dxa"/>
          </w:tcPr>
          <w:p w:rsidR="00F202D8" w:rsidRPr="00A62083" w:rsidRDefault="00A1035F" w:rsidP="00E12609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F202D8" w:rsidRPr="00A62083" w:rsidRDefault="00F202D8" w:rsidP="00E12609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F202D8" w:rsidRPr="00A62083" w:rsidRDefault="00F202D8" w:rsidP="00E12609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F202D8" w:rsidRPr="00F62103" w:rsidTr="001B4AB6">
        <w:tc>
          <w:tcPr>
            <w:tcW w:w="7219" w:type="dxa"/>
          </w:tcPr>
          <w:p w:rsidR="00F202D8" w:rsidRPr="00813622" w:rsidRDefault="00F202D8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Os itens de configuração sujeitos a um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controle formal foram colocados sob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baseline?</w:t>
            </w:r>
          </w:p>
        </w:tc>
        <w:tc>
          <w:tcPr>
            <w:tcW w:w="786" w:type="dxa"/>
          </w:tcPr>
          <w:p w:rsidR="00F202D8" w:rsidRPr="00A62083" w:rsidRDefault="00F62103" w:rsidP="00E12609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F202D8" w:rsidRPr="00A62083" w:rsidRDefault="00F202D8" w:rsidP="00E12609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F202D8" w:rsidRPr="00A62083" w:rsidRDefault="00F202D8" w:rsidP="00E12609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F202D8" w:rsidRPr="00F62103" w:rsidTr="001B4AB6">
        <w:tc>
          <w:tcPr>
            <w:tcW w:w="7219" w:type="dxa"/>
          </w:tcPr>
          <w:p w:rsidR="00F202D8" w:rsidRPr="00813622" w:rsidRDefault="00F202D8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A situação dos itens de configuração e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das baselines foi registrada ao longo do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tempo e disponibilizada?</w:t>
            </w:r>
          </w:p>
        </w:tc>
        <w:tc>
          <w:tcPr>
            <w:tcW w:w="786" w:type="dxa"/>
          </w:tcPr>
          <w:p w:rsidR="00F202D8" w:rsidRPr="00A62083" w:rsidRDefault="00F62103" w:rsidP="00E12609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F202D8" w:rsidRPr="00A62083" w:rsidRDefault="00F202D8" w:rsidP="00E12609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F202D8" w:rsidRPr="00A62083" w:rsidRDefault="00F202D8" w:rsidP="00E12609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F202D8" w:rsidRPr="00F62103" w:rsidTr="001B4AB6">
        <w:tc>
          <w:tcPr>
            <w:tcW w:w="7219" w:type="dxa"/>
          </w:tcPr>
          <w:p w:rsidR="00F202D8" w:rsidRPr="00813622" w:rsidRDefault="00F202D8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Modificações em itens de configuração</w:t>
            </w:r>
            <w:r w:rsidR="00557B05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557B05" w:rsidRPr="00557B05">
              <w:rPr>
                <w:snapToGrid/>
                <w:sz w:val="22"/>
                <w:szCs w:val="22"/>
                <w:lang w:val="pt-BR" w:eastAsia="pt-BR"/>
              </w:rPr>
              <w:t>foram controladas?</w:t>
            </w:r>
          </w:p>
        </w:tc>
        <w:tc>
          <w:tcPr>
            <w:tcW w:w="786" w:type="dxa"/>
          </w:tcPr>
          <w:p w:rsidR="00F202D8" w:rsidRPr="00A62083" w:rsidRDefault="00F202D8" w:rsidP="00E12609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F202D8" w:rsidRPr="00A62083" w:rsidRDefault="00F62103" w:rsidP="00E12609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F202D8" w:rsidRPr="00A62083" w:rsidRDefault="00F202D8" w:rsidP="00E12609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557B05" w:rsidRPr="00F62103" w:rsidTr="001B4AB6">
        <w:tc>
          <w:tcPr>
            <w:tcW w:w="7219" w:type="dxa"/>
          </w:tcPr>
          <w:p w:rsidR="00557B05" w:rsidRPr="00A62083" w:rsidRDefault="00557B05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6.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O armazenamento, o manuseio e 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liberação de itens de configuração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baselines foram controlados?</w:t>
            </w:r>
          </w:p>
        </w:tc>
        <w:tc>
          <w:tcPr>
            <w:tcW w:w="786" w:type="dxa"/>
          </w:tcPr>
          <w:p w:rsidR="00557B05" w:rsidRPr="00A62083" w:rsidRDefault="00F62103" w:rsidP="00E12609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557B05" w:rsidRPr="00A62083" w:rsidRDefault="00557B05" w:rsidP="00E12609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557B05" w:rsidRPr="00A62083" w:rsidRDefault="00557B05" w:rsidP="00E12609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557B05" w:rsidRPr="00F62103" w:rsidTr="001B4AB6">
        <w:tc>
          <w:tcPr>
            <w:tcW w:w="7219" w:type="dxa"/>
          </w:tcPr>
          <w:p w:rsidR="00557B05" w:rsidRPr="00A62083" w:rsidRDefault="00557B05" w:rsidP="00557B05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7.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Auditorias de configuração foram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realizadas objetivamente para assegurar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que as baselines e os itens de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configuração estejam íntegros, completos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57B05">
              <w:rPr>
                <w:snapToGrid/>
                <w:sz w:val="22"/>
                <w:szCs w:val="22"/>
                <w:lang w:val="pt-BR" w:eastAsia="pt-BR"/>
              </w:rPr>
              <w:t>e consistentes?</w:t>
            </w:r>
          </w:p>
        </w:tc>
        <w:tc>
          <w:tcPr>
            <w:tcW w:w="786" w:type="dxa"/>
          </w:tcPr>
          <w:p w:rsidR="00557B05" w:rsidRPr="00A62083" w:rsidRDefault="00557B05" w:rsidP="00E12609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557B05" w:rsidRPr="00A62083" w:rsidRDefault="00F62103" w:rsidP="00E12609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557B05" w:rsidRPr="00A62083" w:rsidRDefault="00557B05" w:rsidP="00E12609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F202D8" w:rsidRPr="00F62103" w:rsidTr="001B4AB6">
        <w:tc>
          <w:tcPr>
            <w:tcW w:w="9576" w:type="dxa"/>
            <w:gridSpan w:val="4"/>
          </w:tcPr>
          <w:p w:rsidR="00F202D8" w:rsidRPr="00F62103" w:rsidRDefault="00F202D8" w:rsidP="001B4AB6">
            <w:pPr>
              <w:rPr>
                <w:sz w:val="22"/>
                <w:szCs w:val="22"/>
                <w:lang w:val="pt-BR"/>
              </w:rPr>
            </w:pPr>
            <w:r w:rsidRPr="00F62103">
              <w:rPr>
                <w:sz w:val="22"/>
                <w:szCs w:val="22"/>
                <w:lang w:val="pt-BR"/>
              </w:rPr>
              <w:t>Comentários:</w:t>
            </w:r>
            <w:r w:rsidR="00F62103" w:rsidRPr="00F62103">
              <w:rPr>
                <w:sz w:val="22"/>
                <w:szCs w:val="22"/>
                <w:lang w:val="pt-BR"/>
              </w:rPr>
              <w:t xml:space="preserve"> Nesta fase do</w:t>
            </w:r>
            <w:r w:rsidR="00F62103">
              <w:rPr>
                <w:sz w:val="22"/>
                <w:szCs w:val="22"/>
                <w:lang w:val="pt-BR"/>
              </w:rPr>
              <w:t xml:space="preserve"> Projeto CONTPATRI os itens 5</w:t>
            </w:r>
            <w:r w:rsidR="00F62103" w:rsidRPr="00F62103">
              <w:rPr>
                <w:sz w:val="22"/>
                <w:szCs w:val="22"/>
                <w:lang w:val="pt-BR"/>
              </w:rPr>
              <w:t xml:space="preserve"> e 7 n</w:t>
            </w:r>
            <w:r w:rsidR="00F62103">
              <w:rPr>
                <w:sz w:val="22"/>
                <w:szCs w:val="22"/>
                <w:lang w:val="pt-BR"/>
              </w:rPr>
              <w:t>ão foram contemplados  por completo, devido a não necessidade de modificação e de uma auditoria formal.</w:t>
            </w:r>
          </w:p>
          <w:p w:rsidR="00F202D8" w:rsidRPr="00F6210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F6210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F202D8" w:rsidRPr="000B194F" w:rsidTr="001B4AB6">
        <w:tc>
          <w:tcPr>
            <w:tcW w:w="9576" w:type="dxa"/>
            <w:gridSpan w:val="4"/>
          </w:tcPr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F202D8" w:rsidRPr="00A62083" w:rsidRDefault="00077AA5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55pt;width:10.9pt;height:10.5pt;z-index:251656704"/>
              </w:pic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F202D8" w:rsidRPr="00A62083" w:rsidRDefault="00077AA5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 fillcolor="black [3213]"/>
              </w:pic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F202D8" w:rsidRPr="00A62083" w:rsidRDefault="00077AA5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F202D8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F202D8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F202D8" w:rsidRPr="00A62083" w:rsidRDefault="00F202D8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Aprovado por: </w:t>
            </w:r>
            <w:r w:rsidR="000B194F" w:rsidRPr="000B194F">
              <w:rPr>
                <w:b/>
                <w:bCs/>
                <w:snapToGrid/>
                <w:sz w:val="22"/>
                <w:szCs w:val="22"/>
                <w:lang w:val="pt-BR" w:eastAsia="pt-BR"/>
              </w:rPr>
              <w:t>Emerson José Porfírio</w:t>
            </w:r>
          </w:p>
          <w:p w:rsidR="00F202D8" w:rsidRPr="00A62083" w:rsidRDefault="00F202D8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rPr>
          <w:b/>
          <w:sz w:val="22"/>
          <w:szCs w:val="22"/>
          <w:lang w:val="pt-BR"/>
        </w:rPr>
      </w:pPr>
    </w:p>
    <w:p w:rsidR="00F202D8" w:rsidRDefault="00F202D8" w:rsidP="00F202D8">
      <w:pPr>
        <w:tabs>
          <w:tab w:val="left" w:pos="8152"/>
        </w:tabs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</w:p>
    <w:p w:rsidR="00F202D8" w:rsidRPr="00A62083" w:rsidRDefault="00F202D8" w:rsidP="00F202D8">
      <w:pPr>
        <w:tabs>
          <w:tab w:val="left" w:pos="8152"/>
        </w:tabs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F202D8" w:rsidRPr="00A62083" w:rsidTr="001B4AB6">
        <w:tc>
          <w:tcPr>
            <w:tcW w:w="9500" w:type="dxa"/>
            <w:gridSpan w:val="3"/>
          </w:tcPr>
          <w:p w:rsidR="00F202D8" w:rsidRPr="00A62083" w:rsidRDefault="00F202D8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F202D8" w:rsidRPr="00A62083" w:rsidRDefault="00F202D8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F202D8" w:rsidRPr="00A62083" w:rsidRDefault="00F202D8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3157CF" w:rsidP="003157C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01</w:t>
            </w:r>
          </w:p>
        </w:tc>
        <w:tc>
          <w:tcPr>
            <w:tcW w:w="4111" w:type="dxa"/>
          </w:tcPr>
          <w:p w:rsidR="00F202D8" w:rsidRDefault="003157CF" w:rsidP="003157C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Falta de padronização do documento</w:t>
            </w:r>
          </w:p>
          <w:p w:rsidR="003157CF" w:rsidRDefault="003157CF" w:rsidP="003157CF">
            <w:pPr>
              <w:jc w:val="center"/>
              <w:rPr>
                <w:sz w:val="22"/>
                <w:szCs w:val="22"/>
                <w:lang w:val="pt-BR"/>
              </w:rPr>
            </w:pPr>
          </w:p>
          <w:p w:rsidR="003157CF" w:rsidRPr="00A62083" w:rsidRDefault="003157CF" w:rsidP="003157CF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3157CF" w:rsidP="003157C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Padronizado</w:t>
            </w: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</w:tr>
      <w:tr w:rsidR="00F202D8" w:rsidRPr="00A62083" w:rsidTr="001B4AB6">
        <w:tc>
          <w:tcPr>
            <w:tcW w:w="1809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F202D8" w:rsidRPr="00A62083" w:rsidRDefault="00F202D8" w:rsidP="003157CF">
            <w:pPr>
              <w:spacing w:line="240" w:lineRule="auto"/>
              <w:rPr>
                <w:sz w:val="22"/>
                <w:szCs w:val="22"/>
                <w:lang w:val="pt-BR"/>
              </w:rPr>
            </w:pPr>
          </w:p>
        </w:tc>
      </w:tr>
    </w:tbl>
    <w:p w:rsidR="00F202D8" w:rsidRPr="00011740" w:rsidRDefault="00F202D8" w:rsidP="00F202D8">
      <w:pPr>
        <w:rPr>
          <w:sz w:val="32"/>
          <w:szCs w:val="32"/>
          <w:lang w:val="pt-BR"/>
        </w:rPr>
      </w:pPr>
    </w:p>
    <w:p w:rsidR="00F202D8" w:rsidRPr="00A62083" w:rsidRDefault="00F202D8" w:rsidP="00F202D8"/>
    <w:p w:rsidR="00F202D8" w:rsidRPr="00F202D8" w:rsidRDefault="00F202D8" w:rsidP="00F202D8">
      <w:pPr>
        <w:rPr>
          <w:lang w:val="pt-BR"/>
        </w:rPr>
      </w:pPr>
    </w:p>
    <w:sectPr w:rsidR="00F202D8" w:rsidRPr="00F202D8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7DCB" w:rsidRDefault="007B7DCB" w:rsidP="00A4243C">
      <w:pPr>
        <w:spacing w:line="240" w:lineRule="auto"/>
      </w:pPr>
      <w:r>
        <w:separator/>
      </w:r>
    </w:p>
  </w:endnote>
  <w:endnote w:type="continuationSeparator" w:id="1">
    <w:p w:rsidR="007B7DCB" w:rsidRDefault="007B7DCB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077AA5">
            <w:fldChar w:fldCharType="begin"/>
          </w:r>
          <w:r w:rsidR="00A4243C">
            <w:instrText xml:space="preserve"> DATE \@ "yyyy" </w:instrText>
          </w:r>
          <w:r w:rsidR="00077AA5">
            <w:fldChar w:fldCharType="separate"/>
          </w:r>
          <w:r w:rsidR="003157CF">
            <w:rPr>
              <w:noProof/>
            </w:rPr>
            <w:t>2013</w:t>
          </w:r>
          <w:r w:rsidR="00077AA5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077AA5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077AA5">
            <w:rPr>
              <w:rStyle w:val="Nmerodepgina"/>
              <w:lang w:val="pt-BR"/>
            </w:rPr>
            <w:fldChar w:fldCharType="separate"/>
          </w:r>
          <w:r w:rsidR="003157CF">
            <w:rPr>
              <w:rStyle w:val="Nmerodepgina"/>
              <w:noProof/>
              <w:lang w:val="pt-BR"/>
            </w:rPr>
            <w:t>2</w:t>
          </w:r>
          <w:r w:rsidR="00077AA5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3157CF" w:rsidRPr="003157CF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7DCB" w:rsidRDefault="007B7DCB" w:rsidP="00A4243C">
      <w:pPr>
        <w:spacing w:line="240" w:lineRule="auto"/>
      </w:pPr>
      <w:r>
        <w:separator/>
      </w:r>
    </w:p>
  </w:footnote>
  <w:footnote w:type="continuationSeparator" w:id="1">
    <w:p w:rsidR="007B7DCB" w:rsidRDefault="007B7DCB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F202D8" w:rsidP="00F202D8">
    <w:pPr>
      <w:pStyle w:val="Cabealho"/>
      <w:jc w:val="right"/>
      <w:rPr>
        <w:lang w:val="pt-BR"/>
      </w:rPr>
    </w:pPr>
    <w:r w:rsidRPr="00F202D8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F202D8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-115294</wp:posOffset>
          </wp:positionV>
          <wp:extent cx="1587113" cy="540689"/>
          <wp:effectExtent l="1905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12D3"/>
    <w:rsid w:val="0000540C"/>
    <w:rsid w:val="00077AA5"/>
    <w:rsid w:val="000823EE"/>
    <w:rsid w:val="000B194F"/>
    <w:rsid w:val="00271C9F"/>
    <w:rsid w:val="003157CF"/>
    <w:rsid w:val="00327425"/>
    <w:rsid w:val="00334C31"/>
    <w:rsid w:val="003A4494"/>
    <w:rsid w:val="0046008C"/>
    <w:rsid w:val="004936A5"/>
    <w:rsid w:val="00557B05"/>
    <w:rsid w:val="0075217B"/>
    <w:rsid w:val="007B7DCB"/>
    <w:rsid w:val="007C05F4"/>
    <w:rsid w:val="00816B73"/>
    <w:rsid w:val="00997596"/>
    <w:rsid w:val="00A1035F"/>
    <w:rsid w:val="00A33AD0"/>
    <w:rsid w:val="00A4243C"/>
    <w:rsid w:val="00AC36AA"/>
    <w:rsid w:val="00B22F24"/>
    <w:rsid w:val="00BE35FD"/>
    <w:rsid w:val="00D25F14"/>
    <w:rsid w:val="00D906FA"/>
    <w:rsid w:val="00E12609"/>
    <w:rsid w:val="00EE13A0"/>
    <w:rsid w:val="00F202D8"/>
    <w:rsid w:val="00F621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F202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66</TotalTime>
  <Pages>2</Pages>
  <Words>244</Words>
  <Characters>1323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1564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12</cp:revision>
  <cp:lastPrinted>2013-05-27T18:24:00Z</cp:lastPrinted>
  <dcterms:created xsi:type="dcterms:W3CDTF">2012-11-26T17:42:00Z</dcterms:created>
  <dcterms:modified xsi:type="dcterms:W3CDTF">2013-05-27T18:26:00Z</dcterms:modified>
</cp:coreProperties>
</file>