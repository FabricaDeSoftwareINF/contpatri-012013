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Pr="000F0D5E" w:rsidRDefault="00D610DC" w:rsidP="00D610DC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    </w:t>
      </w:r>
      <w:r w:rsidR="009E186B">
        <w:rPr>
          <w:b/>
          <w:sz w:val="22"/>
          <w:szCs w:val="22"/>
          <w:lang w:val="pt-BR"/>
        </w:rPr>
        <w:t>27</w:t>
      </w:r>
      <w:r w:rsidR="005A1802">
        <w:rPr>
          <w:b/>
          <w:sz w:val="22"/>
          <w:szCs w:val="22"/>
          <w:lang w:val="pt-BR"/>
        </w:rPr>
        <w:t>/05</w:t>
      </w:r>
      <w:r w:rsidRPr="00A62083">
        <w:rPr>
          <w:b/>
          <w:sz w:val="22"/>
          <w:szCs w:val="22"/>
          <w:lang w:val="pt-BR"/>
        </w:rPr>
        <w:t>/</w:t>
      </w:r>
      <w:r w:rsidR="005A1802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D610DC" w:rsidRPr="00A62083" w:rsidRDefault="00D610DC" w:rsidP="00D610DC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5A1802">
        <w:rPr>
          <w:b/>
          <w:sz w:val="22"/>
          <w:szCs w:val="22"/>
          <w:lang w:val="pt-BR"/>
        </w:rPr>
        <w:t xml:space="preserve"> Emerson José Porfírio</w:t>
      </w:r>
    </w:p>
    <w:p w:rsidR="00D610DC" w:rsidRDefault="00D610DC" w:rsidP="00D610DC">
      <w:pPr>
        <w:rPr>
          <w:sz w:val="32"/>
          <w:szCs w:val="32"/>
          <w:lang w:val="pt-BR"/>
        </w:rPr>
      </w:pPr>
    </w:p>
    <w:p w:rsidR="00D610DC" w:rsidRDefault="00D610DC" w:rsidP="00D610DC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D610DC" w:rsidRPr="009E186B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hecklist do Plano de Gerência de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Requisitos</w:t>
            </w:r>
          </w:p>
        </w:tc>
      </w:tr>
      <w:tr w:rsidR="00D610DC" w:rsidRPr="009E186B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A62083" w:rsidTr="001B4AB6">
        <w:tc>
          <w:tcPr>
            <w:tcW w:w="721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D610DC" w:rsidRPr="00A62083" w:rsidRDefault="00D610D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D610DC" w:rsidRPr="009E186B" w:rsidTr="001B4AB6">
        <w:tc>
          <w:tcPr>
            <w:tcW w:w="7219" w:type="dxa"/>
          </w:tcPr>
          <w:p w:rsidR="00D610DC" w:rsidRPr="00A62083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 entendimento dos requisitos foi obtido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junto aos fornecedores de requisitos?</w:t>
            </w:r>
          </w:p>
        </w:tc>
        <w:tc>
          <w:tcPr>
            <w:tcW w:w="786" w:type="dxa"/>
          </w:tcPr>
          <w:p w:rsidR="00D610DC" w:rsidRPr="00A62083" w:rsidRDefault="009E186B" w:rsidP="005A180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Os requisitos foram avaliados com base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em critérios objetivos?</w:t>
            </w:r>
          </w:p>
        </w:tc>
        <w:tc>
          <w:tcPr>
            <w:tcW w:w="786" w:type="dxa"/>
          </w:tcPr>
          <w:p w:rsidR="00D610DC" w:rsidRPr="00A62083" w:rsidRDefault="009E186B" w:rsidP="005A180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A rastreabilidade bidirecional entre 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 e os produtos de trabalho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estabelecidos e mantidos?</w:t>
            </w:r>
          </w:p>
        </w:tc>
        <w:tc>
          <w:tcPr>
            <w:tcW w:w="786" w:type="dxa"/>
          </w:tcPr>
          <w:p w:rsidR="00D610DC" w:rsidRPr="00A62083" w:rsidRDefault="009E186B" w:rsidP="005A180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Revisões em planos e produtos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de trabalho do projeto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realizadas visando identificar e corrigir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inconsistências em relação aos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requisitos?</w:t>
            </w:r>
          </w:p>
        </w:tc>
        <w:tc>
          <w:tcPr>
            <w:tcW w:w="786" w:type="dxa"/>
          </w:tcPr>
          <w:p w:rsidR="00D610DC" w:rsidRPr="00A62083" w:rsidRDefault="009E186B" w:rsidP="005A180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7219" w:type="dxa"/>
          </w:tcPr>
          <w:p w:rsidR="00D610DC" w:rsidRPr="00813622" w:rsidRDefault="00D610DC" w:rsidP="00E209A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Mudanças nos requisitos foram</w:t>
            </w:r>
            <w:r w:rsidR="00E209AC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E209AC" w:rsidRPr="00E209AC">
              <w:rPr>
                <w:snapToGrid/>
                <w:sz w:val="22"/>
                <w:szCs w:val="22"/>
                <w:lang w:val="pt-BR" w:eastAsia="pt-BR"/>
              </w:rPr>
              <w:t>gerenciadas ao longo do projeto?</w:t>
            </w:r>
          </w:p>
        </w:tc>
        <w:tc>
          <w:tcPr>
            <w:tcW w:w="786" w:type="dxa"/>
          </w:tcPr>
          <w:p w:rsidR="00D610DC" w:rsidRPr="00A62083" w:rsidRDefault="009E186B" w:rsidP="005A180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D610DC" w:rsidRPr="00A62083" w:rsidRDefault="00D610DC" w:rsidP="005A1802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9576" w:type="dxa"/>
            <w:gridSpan w:val="4"/>
          </w:tcPr>
          <w:p w:rsidR="00D610DC" w:rsidRPr="009E186B" w:rsidRDefault="00D610DC" w:rsidP="009E186B">
            <w:pPr>
              <w:jc w:val="both"/>
              <w:rPr>
                <w:sz w:val="22"/>
                <w:szCs w:val="22"/>
                <w:lang w:val="pt-BR"/>
              </w:rPr>
            </w:pPr>
            <w:r w:rsidRPr="009E186B">
              <w:rPr>
                <w:sz w:val="22"/>
                <w:szCs w:val="22"/>
                <w:lang w:val="pt-BR"/>
              </w:rPr>
              <w:t>Comentários:</w:t>
            </w:r>
            <w:r w:rsidR="009E186B" w:rsidRPr="009E186B">
              <w:rPr>
                <w:sz w:val="22"/>
                <w:szCs w:val="22"/>
                <w:lang w:val="pt-BR"/>
              </w:rPr>
              <w:t xml:space="preserve"> A elicitação de requisitos foi um pouco prejudicada j</w:t>
            </w:r>
            <w:r w:rsidR="009E186B">
              <w:rPr>
                <w:sz w:val="22"/>
                <w:szCs w:val="22"/>
                <w:lang w:val="pt-BR"/>
              </w:rPr>
              <w:t xml:space="preserve">á que o cliente principal foi contactado somente no final do Marco. Como estava previsto como Risco Inerente, a situação foi contornada a tempo. </w:t>
            </w:r>
          </w:p>
          <w:p w:rsidR="00D610DC" w:rsidRPr="009E186B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813622" w:rsidTr="001B4AB6">
        <w:tc>
          <w:tcPr>
            <w:tcW w:w="9576" w:type="dxa"/>
            <w:gridSpan w:val="4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D610DC" w:rsidRPr="00A62083" w:rsidRDefault="00D424E0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4pt;width:10.9pt;height:10.5pt;z-index:251660288" fillcolor="black [3213]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D610DC" w:rsidRPr="00A62083" w:rsidRDefault="00D424E0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61312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D424E0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2336"/>
              </w:pic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D610D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D610D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D610DC" w:rsidRPr="00A62083" w:rsidRDefault="00D610D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</w:t>
            </w:r>
            <w:r w:rsidR="009E186B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9E186B" w:rsidRPr="009E186B">
              <w:rPr>
                <w:b/>
                <w:bCs/>
                <w:snapToGrid/>
                <w:sz w:val="22"/>
                <w:szCs w:val="22"/>
                <w:lang w:val="pt-BR" w:eastAsia="pt-BR"/>
              </w:rPr>
              <w:t>Emerson José Porfírio</w:t>
            </w: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rPr>
          <w:b/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E209AC" w:rsidRDefault="00E209AC" w:rsidP="00D610DC">
      <w:pPr>
        <w:tabs>
          <w:tab w:val="left" w:pos="8152"/>
        </w:tabs>
        <w:rPr>
          <w:sz w:val="22"/>
          <w:szCs w:val="22"/>
          <w:lang w:val="pt-BR"/>
        </w:rPr>
      </w:pPr>
    </w:p>
    <w:p w:rsidR="00D610DC" w:rsidRPr="00A62083" w:rsidRDefault="00D610DC" w:rsidP="00D610DC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D610DC" w:rsidRPr="00A62083" w:rsidTr="001B4AB6">
        <w:tc>
          <w:tcPr>
            <w:tcW w:w="9500" w:type="dxa"/>
            <w:gridSpan w:val="3"/>
          </w:tcPr>
          <w:p w:rsidR="00D610DC" w:rsidRPr="00A62083" w:rsidRDefault="00D610D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D610DC" w:rsidRPr="00A62083" w:rsidTr="001B4AB6">
        <w:tc>
          <w:tcPr>
            <w:tcW w:w="1809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D610DC" w:rsidRPr="00A62083" w:rsidRDefault="00D610D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9E186B" w:rsidP="009E186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01</w:t>
            </w:r>
          </w:p>
          <w:p w:rsidR="00D610DC" w:rsidRPr="00A62083" w:rsidRDefault="00D610DC" w:rsidP="009E186B">
            <w:pPr>
              <w:jc w:val="center"/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9E186B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9E186B" w:rsidP="009E186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Mudanças em requisitos</w:t>
            </w:r>
          </w:p>
        </w:tc>
        <w:tc>
          <w:tcPr>
            <w:tcW w:w="3580" w:type="dxa"/>
          </w:tcPr>
          <w:p w:rsidR="00D610DC" w:rsidRPr="00A62083" w:rsidRDefault="009E186B" w:rsidP="009E186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Modificados alguns diagramas e alterados alguns textos do documento</w:t>
            </w: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D610DC" w:rsidRPr="009E186B" w:rsidTr="001B4AB6">
        <w:tc>
          <w:tcPr>
            <w:tcW w:w="1809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D610DC" w:rsidRPr="00A62083" w:rsidRDefault="00D610D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A4243C" w:rsidRPr="009E186B" w:rsidRDefault="00A4243C" w:rsidP="00D610DC">
      <w:pPr>
        <w:rPr>
          <w:lang w:val="pt-BR"/>
        </w:rPr>
      </w:pPr>
    </w:p>
    <w:sectPr w:rsidR="00A4243C" w:rsidRPr="009E186B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25DF" w:rsidRDefault="003025DF" w:rsidP="00A4243C">
      <w:pPr>
        <w:spacing w:line="240" w:lineRule="auto"/>
      </w:pPr>
      <w:r>
        <w:separator/>
      </w:r>
    </w:p>
  </w:endnote>
  <w:endnote w:type="continuationSeparator" w:id="1">
    <w:p w:rsidR="003025DF" w:rsidRDefault="003025D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424E0">
            <w:fldChar w:fldCharType="begin"/>
          </w:r>
          <w:r w:rsidR="00A4243C">
            <w:instrText xml:space="preserve"> DATE \@ "yyyy" </w:instrText>
          </w:r>
          <w:r w:rsidR="00D424E0">
            <w:fldChar w:fldCharType="separate"/>
          </w:r>
          <w:r w:rsidR="009E186B">
            <w:rPr>
              <w:noProof/>
            </w:rPr>
            <w:t>2013</w:t>
          </w:r>
          <w:r w:rsidR="00D424E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424E0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424E0">
            <w:rPr>
              <w:rStyle w:val="Nmerodepgina"/>
              <w:lang w:val="pt-BR"/>
            </w:rPr>
            <w:fldChar w:fldCharType="separate"/>
          </w:r>
          <w:r w:rsidR="009E186B">
            <w:rPr>
              <w:rStyle w:val="Nmerodepgina"/>
              <w:noProof/>
              <w:lang w:val="pt-BR"/>
            </w:rPr>
            <w:t>2</w:t>
          </w:r>
          <w:r w:rsidR="00D424E0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9E186B" w:rsidRPr="009E186B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25DF" w:rsidRDefault="003025DF" w:rsidP="00A4243C">
      <w:pPr>
        <w:spacing w:line="240" w:lineRule="auto"/>
      </w:pPr>
      <w:r>
        <w:separator/>
      </w:r>
    </w:p>
  </w:footnote>
  <w:footnote w:type="continuationSeparator" w:id="1">
    <w:p w:rsidR="003025DF" w:rsidRDefault="003025D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D610DC" w:rsidP="00D610DC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10DC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B6D14"/>
    <w:rsid w:val="003025DF"/>
    <w:rsid w:val="00327425"/>
    <w:rsid w:val="003F4D2E"/>
    <w:rsid w:val="004936A5"/>
    <w:rsid w:val="0052125E"/>
    <w:rsid w:val="005A1802"/>
    <w:rsid w:val="00727F73"/>
    <w:rsid w:val="007C05F4"/>
    <w:rsid w:val="00816B73"/>
    <w:rsid w:val="009E186B"/>
    <w:rsid w:val="00A4243C"/>
    <w:rsid w:val="00AC36AA"/>
    <w:rsid w:val="00AF2BAA"/>
    <w:rsid w:val="00B22F24"/>
    <w:rsid w:val="00BE35FD"/>
    <w:rsid w:val="00D25F14"/>
    <w:rsid w:val="00D424E0"/>
    <w:rsid w:val="00D610DC"/>
    <w:rsid w:val="00D906FA"/>
    <w:rsid w:val="00E209AC"/>
    <w:rsid w:val="00E80B97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D610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FECF9-0A16-4B73-AB62-AAF14B04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47</TotalTime>
  <Pages>1</Pages>
  <Words>224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1437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10</cp:revision>
  <cp:lastPrinted>2013-05-27T18:33:00Z</cp:lastPrinted>
  <dcterms:created xsi:type="dcterms:W3CDTF">2012-11-26T17:42:00Z</dcterms:created>
  <dcterms:modified xsi:type="dcterms:W3CDTF">2013-05-27T18:33:00Z</dcterms:modified>
</cp:coreProperties>
</file>