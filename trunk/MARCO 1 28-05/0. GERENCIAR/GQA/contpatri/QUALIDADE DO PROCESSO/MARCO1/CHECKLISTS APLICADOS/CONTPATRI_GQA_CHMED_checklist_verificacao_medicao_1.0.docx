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Pr="000F0D5E" w:rsidRDefault="001926AE" w:rsidP="001926A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9D66BC">
        <w:rPr>
          <w:b/>
          <w:sz w:val="22"/>
          <w:szCs w:val="22"/>
          <w:lang w:val="pt-BR"/>
        </w:rPr>
        <w:t>Data:   27/05</w:t>
      </w:r>
      <w:r w:rsidRPr="00A62083">
        <w:rPr>
          <w:b/>
          <w:sz w:val="22"/>
          <w:szCs w:val="22"/>
          <w:lang w:val="pt-BR"/>
        </w:rPr>
        <w:t>/</w:t>
      </w:r>
      <w:r w:rsidR="009D66BC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1926AE" w:rsidRPr="00A62083" w:rsidRDefault="001926AE" w:rsidP="001926AE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9D66BC">
        <w:rPr>
          <w:b/>
          <w:sz w:val="22"/>
          <w:szCs w:val="22"/>
          <w:lang w:val="pt-BR"/>
        </w:rPr>
        <w:t xml:space="preserve"> Emerson José Porfírio</w:t>
      </w:r>
    </w:p>
    <w:p w:rsidR="001926AE" w:rsidRDefault="001926AE" w:rsidP="001926AE">
      <w:pPr>
        <w:rPr>
          <w:sz w:val="32"/>
          <w:szCs w:val="32"/>
          <w:lang w:val="pt-BR"/>
        </w:rPr>
      </w:pPr>
    </w:p>
    <w:p w:rsidR="001926AE" w:rsidRDefault="001926AE" w:rsidP="001926A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1926AE" w:rsidRPr="009D66BC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0D0955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Medição</w:t>
            </w:r>
          </w:p>
        </w:tc>
      </w:tr>
      <w:tr w:rsidR="001926AE" w:rsidRPr="009D66BC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A62083" w:rsidTr="001B4AB6">
        <w:tc>
          <w:tcPr>
            <w:tcW w:w="721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926AE" w:rsidRPr="00A62083" w:rsidRDefault="001926A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926AE" w:rsidRPr="009D66BC" w:rsidTr="001B4AB6">
        <w:tc>
          <w:tcPr>
            <w:tcW w:w="7219" w:type="dxa"/>
          </w:tcPr>
          <w:p w:rsidR="001926AE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Objetivos de medição foram estabelecidos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 mantidos a partir dos objetivos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de negócio da organização 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necessidades de informação de processos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técnicos e gerenciais?</w:t>
            </w:r>
          </w:p>
        </w:tc>
        <w:tc>
          <w:tcPr>
            <w:tcW w:w="786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identificado e definido?</w:t>
            </w:r>
          </w:p>
        </w:tc>
        <w:tc>
          <w:tcPr>
            <w:tcW w:w="786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priorizado?</w:t>
            </w:r>
          </w:p>
        </w:tc>
        <w:tc>
          <w:tcPr>
            <w:tcW w:w="786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documentado e revisado?</w:t>
            </w:r>
          </w:p>
        </w:tc>
        <w:tc>
          <w:tcPr>
            <w:tcW w:w="786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7219" w:type="dxa"/>
          </w:tcPr>
          <w:p w:rsidR="001926AE" w:rsidRPr="00813622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Um conjunto adequado de medidas,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orientado pelos objetivos de medição,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foi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 xml:space="preserve"> atualizado quando pertinente?</w:t>
            </w:r>
          </w:p>
        </w:tc>
        <w:tc>
          <w:tcPr>
            <w:tcW w:w="786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D66BC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coleta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armazenamento de medidas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especificados?</w:t>
            </w:r>
          </w:p>
        </w:tc>
        <w:tc>
          <w:tcPr>
            <w:tcW w:w="786" w:type="dxa"/>
          </w:tcPr>
          <w:p w:rsidR="000D0955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D66BC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procedimentos para a análise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medidas foram especificados?</w:t>
            </w:r>
          </w:p>
        </w:tc>
        <w:tc>
          <w:tcPr>
            <w:tcW w:w="786" w:type="dxa"/>
          </w:tcPr>
          <w:p w:rsidR="000D0955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D66BC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requeridos foram coletados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analisados?</w:t>
            </w:r>
          </w:p>
        </w:tc>
        <w:tc>
          <w:tcPr>
            <w:tcW w:w="786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D66BC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foram armazenados?</w:t>
            </w:r>
          </w:p>
        </w:tc>
        <w:tc>
          <w:tcPr>
            <w:tcW w:w="786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0D0955" w:rsidRPr="009D66BC" w:rsidTr="001B4AB6">
        <w:tc>
          <w:tcPr>
            <w:tcW w:w="7219" w:type="dxa"/>
          </w:tcPr>
          <w:p w:rsidR="000D0955" w:rsidRPr="00A62083" w:rsidRDefault="000D0955" w:rsidP="000D095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Os dados e os resultados das análises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são comunicados aos interessados e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0D0955">
              <w:rPr>
                <w:snapToGrid/>
                <w:sz w:val="22"/>
                <w:szCs w:val="22"/>
                <w:lang w:val="pt-BR" w:eastAsia="pt-BR"/>
              </w:rPr>
              <w:t>utilizados para apoiar decisões?</w:t>
            </w:r>
          </w:p>
        </w:tc>
        <w:tc>
          <w:tcPr>
            <w:tcW w:w="786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0D0955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0D0955" w:rsidRPr="00A62083" w:rsidRDefault="000D0955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9576" w:type="dxa"/>
            <w:gridSpan w:val="4"/>
          </w:tcPr>
          <w:p w:rsidR="001926AE" w:rsidRPr="009D66BC" w:rsidRDefault="001926AE" w:rsidP="001B4AB6">
            <w:pPr>
              <w:rPr>
                <w:sz w:val="22"/>
                <w:szCs w:val="22"/>
                <w:lang w:val="pt-BR"/>
              </w:rPr>
            </w:pPr>
            <w:r w:rsidRPr="009D66BC">
              <w:rPr>
                <w:sz w:val="22"/>
                <w:szCs w:val="22"/>
                <w:lang w:val="pt-BR"/>
              </w:rPr>
              <w:t>Comentários:</w:t>
            </w:r>
            <w:r w:rsidR="009D66BC" w:rsidRPr="009D66BC">
              <w:rPr>
                <w:sz w:val="22"/>
                <w:szCs w:val="22"/>
                <w:lang w:val="pt-BR"/>
              </w:rPr>
              <w:t xml:space="preserve"> Neste Marco 1 não foram contemplados os itens 8, 9 e 10 devido a n</w:t>
            </w:r>
            <w:r w:rsidR="009D66BC">
              <w:rPr>
                <w:sz w:val="22"/>
                <w:szCs w:val="22"/>
                <w:lang w:val="pt-BR"/>
              </w:rPr>
              <w:t>ão produção de dados relativos aos produtos até esta data.</w:t>
            </w:r>
          </w:p>
          <w:p w:rsidR="001926AE" w:rsidRPr="009D66BC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9576" w:type="dxa"/>
            <w:gridSpan w:val="4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926AE" w:rsidRPr="00A62083" w:rsidRDefault="003270E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926AE" w:rsidRPr="00A62083" w:rsidRDefault="003270E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 fillcolor="black [3213]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3270E3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926A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926A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926AE" w:rsidRPr="00A62083" w:rsidRDefault="001926A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9D66BC">
              <w:rPr>
                <w:b/>
                <w:sz w:val="22"/>
                <w:szCs w:val="22"/>
                <w:lang w:val="pt-BR"/>
              </w:rPr>
              <w:t>Emerson José Porfírio GQA</w:t>
            </w: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Default="001926AE" w:rsidP="001926AE">
      <w:pPr>
        <w:rPr>
          <w:b/>
          <w:sz w:val="22"/>
          <w:szCs w:val="22"/>
          <w:lang w:val="pt-BR"/>
        </w:rPr>
      </w:pPr>
    </w:p>
    <w:p w:rsidR="001926AE" w:rsidRPr="00A62083" w:rsidRDefault="001926AE" w:rsidP="001926A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1926AE" w:rsidRPr="00A62083" w:rsidTr="001B4AB6">
        <w:tc>
          <w:tcPr>
            <w:tcW w:w="9500" w:type="dxa"/>
            <w:gridSpan w:val="3"/>
          </w:tcPr>
          <w:p w:rsidR="001926AE" w:rsidRPr="00A62083" w:rsidRDefault="001926A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926AE" w:rsidRPr="00A62083" w:rsidTr="001B4AB6">
        <w:tc>
          <w:tcPr>
            <w:tcW w:w="1809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926AE" w:rsidRPr="00A62083" w:rsidRDefault="001926A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9D66BC" w:rsidP="009D66B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01</w:t>
            </w:r>
          </w:p>
          <w:p w:rsidR="001926AE" w:rsidRPr="00A62083" w:rsidRDefault="001926AE" w:rsidP="009D66BC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9D66BC" w:rsidP="009D66BC">
            <w:pPr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Não houve análise formal dos dados neste Marco.</w:t>
            </w:r>
          </w:p>
        </w:tc>
        <w:tc>
          <w:tcPr>
            <w:tcW w:w="3580" w:type="dxa"/>
          </w:tcPr>
          <w:p w:rsidR="001926AE" w:rsidRPr="00A62083" w:rsidRDefault="009D66BC" w:rsidP="009D66BC">
            <w:pPr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A análise será feita a partir do lançamento da baseline no início do próximo Marco do CONTPATRI.</w:t>
            </w: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926AE" w:rsidRPr="009D66BC" w:rsidTr="001B4AB6">
        <w:tc>
          <w:tcPr>
            <w:tcW w:w="1809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926AE" w:rsidRPr="00A62083" w:rsidRDefault="001926A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926AE" w:rsidRPr="00011740" w:rsidRDefault="001926AE" w:rsidP="001926AE">
      <w:pPr>
        <w:rPr>
          <w:sz w:val="32"/>
          <w:szCs w:val="32"/>
          <w:lang w:val="pt-BR"/>
        </w:rPr>
      </w:pPr>
    </w:p>
    <w:p w:rsidR="001926AE" w:rsidRPr="009D66BC" w:rsidRDefault="001926AE" w:rsidP="001926AE">
      <w:pPr>
        <w:rPr>
          <w:lang w:val="pt-BR"/>
        </w:rPr>
      </w:pPr>
    </w:p>
    <w:p w:rsidR="00A4243C" w:rsidRPr="009D66BC" w:rsidRDefault="00A4243C" w:rsidP="001926AE">
      <w:pPr>
        <w:rPr>
          <w:lang w:val="pt-BR"/>
        </w:rPr>
      </w:pPr>
    </w:p>
    <w:sectPr w:rsidR="00A4243C" w:rsidRPr="009D66BC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21CE" w:rsidRDefault="008921CE" w:rsidP="00A4243C">
      <w:pPr>
        <w:spacing w:line="240" w:lineRule="auto"/>
      </w:pPr>
      <w:r>
        <w:separator/>
      </w:r>
    </w:p>
  </w:endnote>
  <w:endnote w:type="continuationSeparator" w:id="1">
    <w:p w:rsidR="008921CE" w:rsidRDefault="008921CE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270E3">
            <w:fldChar w:fldCharType="begin"/>
          </w:r>
          <w:r w:rsidR="00A4243C">
            <w:instrText xml:space="preserve"> DATE \@ "yyyy" </w:instrText>
          </w:r>
          <w:r w:rsidR="003270E3">
            <w:fldChar w:fldCharType="separate"/>
          </w:r>
          <w:r w:rsidR="009D66BC">
            <w:rPr>
              <w:noProof/>
            </w:rPr>
            <w:t>2013</w:t>
          </w:r>
          <w:r w:rsidR="003270E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270E3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270E3">
            <w:rPr>
              <w:rStyle w:val="Nmerodepgina"/>
              <w:lang w:val="pt-BR"/>
            </w:rPr>
            <w:fldChar w:fldCharType="separate"/>
          </w:r>
          <w:r w:rsidR="009D66BC">
            <w:rPr>
              <w:rStyle w:val="Nmerodepgina"/>
              <w:noProof/>
              <w:lang w:val="pt-BR"/>
            </w:rPr>
            <w:t>2</w:t>
          </w:r>
          <w:r w:rsidR="003270E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9D66BC" w:rsidRPr="009D66BC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21CE" w:rsidRDefault="008921CE" w:rsidP="00A4243C">
      <w:pPr>
        <w:spacing w:line="240" w:lineRule="auto"/>
      </w:pPr>
      <w:r>
        <w:separator/>
      </w:r>
    </w:p>
  </w:footnote>
  <w:footnote w:type="continuationSeparator" w:id="1">
    <w:p w:rsidR="008921CE" w:rsidRDefault="008921CE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D0955"/>
    <w:rsid w:val="001926AE"/>
    <w:rsid w:val="0026473B"/>
    <w:rsid w:val="003270E3"/>
    <w:rsid w:val="00327425"/>
    <w:rsid w:val="00467CCD"/>
    <w:rsid w:val="004936A5"/>
    <w:rsid w:val="007C05F4"/>
    <w:rsid w:val="00816B73"/>
    <w:rsid w:val="008921CE"/>
    <w:rsid w:val="008E2A65"/>
    <w:rsid w:val="009D66BC"/>
    <w:rsid w:val="00A4243C"/>
    <w:rsid w:val="00AC36AA"/>
    <w:rsid w:val="00B02630"/>
    <w:rsid w:val="00B22F24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56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1915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8</cp:revision>
  <cp:lastPrinted>2013-05-27T19:00:00Z</cp:lastPrinted>
  <dcterms:created xsi:type="dcterms:W3CDTF">2012-11-26T17:42:00Z</dcterms:created>
  <dcterms:modified xsi:type="dcterms:W3CDTF">2013-05-27T19:01:00Z</dcterms:modified>
</cp:coreProperties>
</file>