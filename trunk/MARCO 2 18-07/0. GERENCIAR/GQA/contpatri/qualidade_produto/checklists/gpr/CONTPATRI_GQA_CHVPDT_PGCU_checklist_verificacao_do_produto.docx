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>1. Objeto do Checklist</w:t>
      </w:r>
    </w:p>
    <w:p w:rsidR="002B465E" w:rsidRPr="002B465E" w:rsidRDefault="002B465E" w:rsidP="002B465E">
      <w:pPr>
        <w:widowControl/>
        <w:adjustRightInd w:val="0"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ind w:left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 xml:space="preserve">Produto: </w:t>
      </w:r>
      <w:r w:rsidR="0005676F">
        <w:rPr>
          <w:snapToGrid/>
          <w:color w:val="0070C0"/>
          <w:sz w:val="22"/>
          <w:szCs w:val="22"/>
          <w:lang w:val="pt-BR" w:eastAsia="pt-BR"/>
        </w:rPr>
        <w:t>Plano de Custo</w:t>
      </w:r>
    </w:p>
    <w:p w:rsidR="002B465E" w:rsidRPr="002B465E" w:rsidRDefault="002B465E" w:rsidP="002B465E">
      <w:pPr>
        <w:ind w:firstLine="720"/>
        <w:rPr>
          <w:snapToGrid/>
          <w:color w:val="00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 xml:space="preserve">Versão: </w:t>
      </w:r>
      <w:r w:rsidR="0005676F">
        <w:rPr>
          <w:snapToGrid/>
          <w:color w:val="0070C0"/>
          <w:sz w:val="22"/>
          <w:szCs w:val="22"/>
          <w:lang w:val="pt-BR" w:eastAsia="pt-BR"/>
        </w:rPr>
        <w:t>1.2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0070C0"/>
          <w:sz w:val="22"/>
          <w:szCs w:val="22"/>
          <w:lang w:val="pt-BR" w:eastAsia="pt-BR"/>
        </w:rPr>
      </w:pPr>
      <w:r w:rsidRPr="002B465E">
        <w:rPr>
          <w:snapToGrid/>
          <w:sz w:val="22"/>
          <w:szCs w:val="22"/>
          <w:lang w:val="pt-BR" w:eastAsia="pt-BR"/>
        </w:rPr>
        <w:t>Responsável:</w:t>
      </w:r>
      <w:r w:rsidR="0005676F">
        <w:rPr>
          <w:snapToGrid/>
          <w:color w:val="0070C0"/>
          <w:sz w:val="22"/>
          <w:szCs w:val="22"/>
          <w:lang w:val="pt-BR" w:eastAsia="pt-BR"/>
        </w:rPr>
        <w:t>Felipe Giroto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2. </w:t>
      </w:r>
      <w:r w:rsidRPr="002B465E">
        <w:rPr>
          <w:b/>
          <w:bCs/>
          <w:sz w:val="22"/>
          <w:szCs w:val="22"/>
          <w:lang w:val="pt-BR"/>
        </w:rPr>
        <w:t>Checklist</w:t>
      </w:r>
    </w:p>
    <w:p w:rsidR="002B465E" w:rsidRDefault="002B465E" w:rsidP="002B465E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3166"/>
        <w:gridCol w:w="3463"/>
        <w:gridCol w:w="2871"/>
      </w:tblGrid>
      <w:tr w:rsidR="002B465E" w:rsidTr="002B465E">
        <w:tc>
          <w:tcPr>
            <w:tcW w:w="3166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CHECKPOINT</w:t>
            </w:r>
          </w:p>
        </w:tc>
        <w:tc>
          <w:tcPr>
            <w:tcW w:w="3463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CONFORMIDADE</w:t>
            </w:r>
          </w:p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SIM ou NÃO</w:t>
            </w:r>
          </w:p>
        </w:tc>
        <w:tc>
          <w:tcPr>
            <w:tcW w:w="2871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RESULTADO ESPERADO</w:t>
            </w:r>
          </w:p>
        </w:tc>
      </w:tr>
      <w:tr w:rsidR="002B465E" w:rsidRPr="009A571E" w:rsidTr="002B465E">
        <w:tc>
          <w:tcPr>
            <w:tcW w:w="3166" w:type="dxa"/>
          </w:tcPr>
          <w:p w:rsidR="002B465E" w:rsidRPr="002B465E" w:rsidRDefault="0005676F" w:rsidP="0005676F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>
              <w:rPr>
                <w:b/>
                <w:color w:val="0070C0"/>
                <w:sz w:val="22"/>
                <w:szCs w:val="22"/>
                <w:lang w:val="pt-BR"/>
              </w:rPr>
              <w:t>Plano de custo em relação ao MPS.BR</w:t>
            </w:r>
          </w:p>
        </w:tc>
        <w:tc>
          <w:tcPr>
            <w:tcW w:w="3463" w:type="dxa"/>
          </w:tcPr>
          <w:p w:rsidR="002B465E" w:rsidRPr="002B465E" w:rsidRDefault="002B465E" w:rsidP="0005676F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 w:rsidRPr="002B465E">
              <w:rPr>
                <w:b/>
                <w:color w:val="0070C0"/>
                <w:sz w:val="22"/>
                <w:szCs w:val="22"/>
                <w:lang w:val="pt-BR"/>
              </w:rPr>
              <w:t>S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>IM</w:t>
            </w:r>
          </w:p>
        </w:tc>
        <w:tc>
          <w:tcPr>
            <w:tcW w:w="2871" w:type="dxa"/>
          </w:tcPr>
          <w:p w:rsidR="002B465E" w:rsidRPr="002B465E" w:rsidRDefault="0005676F" w:rsidP="00765652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Provém informações sobre </w:t>
            </w:r>
            <w:r w:rsidR="00765652">
              <w:rPr>
                <w:b/>
                <w:color w:val="0070C0"/>
                <w:sz w:val="22"/>
                <w:szCs w:val="22"/>
                <w:lang w:val="pt-BR"/>
              </w:rPr>
              <w:t>a especificação do custo</w:t>
            </w:r>
            <w:r>
              <w:rPr>
                <w:b/>
                <w:color w:val="0070C0"/>
                <w:sz w:val="22"/>
                <w:szCs w:val="22"/>
                <w:lang w:val="pt-BR"/>
              </w:rPr>
              <w:t>, o plano é dimensionado</w:t>
            </w:r>
            <w:bookmarkStart w:id="0" w:name="_GoBack"/>
            <w:bookmarkEnd w:id="0"/>
          </w:p>
        </w:tc>
      </w:tr>
    </w:tbl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 w:rsidRPr="002B465E">
        <w:rPr>
          <w:b/>
          <w:bCs/>
          <w:sz w:val="22"/>
          <w:szCs w:val="22"/>
          <w:lang w:val="pt-BR"/>
        </w:rPr>
        <w:t>3. Resultado</w:t>
      </w:r>
    </w:p>
    <w:p w:rsidR="002B465E" w:rsidRDefault="002B465E" w:rsidP="002B465E">
      <w:pPr>
        <w:rPr>
          <w:sz w:val="22"/>
          <w:szCs w:val="22"/>
          <w:lang w:val="pt-BR"/>
        </w:rPr>
      </w:pPr>
      <w:r w:rsidRPr="002B465E">
        <w:rPr>
          <w:sz w:val="22"/>
          <w:szCs w:val="22"/>
          <w:lang w:val="pt-BR"/>
        </w:rPr>
        <w:t>Em conformidade? Justifique.</w:t>
      </w:r>
    </w:p>
    <w:p w:rsidR="002B465E" w:rsidRPr="002B465E" w:rsidRDefault="002B465E" w:rsidP="002B465E">
      <w:pPr>
        <w:rPr>
          <w:sz w:val="22"/>
          <w:szCs w:val="22"/>
          <w:lang w:val="pt-BR"/>
        </w:rPr>
      </w:pPr>
    </w:p>
    <w:p w:rsidR="002B465E" w:rsidRPr="002B465E" w:rsidRDefault="0005676F" w:rsidP="002B465E">
      <w:pPr>
        <w:rPr>
          <w:b/>
          <w:color w:val="0070C0"/>
          <w:sz w:val="22"/>
          <w:szCs w:val="22"/>
          <w:lang w:val="pt-BR"/>
        </w:rPr>
      </w:pPr>
      <w:r>
        <w:rPr>
          <w:b/>
          <w:color w:val="0070C0"/>
          <w:sz w:val="22"/>
          <w:szCs w:val="22"/>
          <w:lang w:val="pt-BR"/>
        </w:rPr>
        <w:t xml:space="preserve">O plano de custo atende a necessidade do MPS.BR, em que o mesmo especifica que os custos devem ser especificados, a maneira que foram calculados e monitorados, para saber eventuais desvios para ações corretivas. </w:t>
      </w:r>
    </w:p>
    <w:sectPr w:rsidR="002B465E" w:rsidRPr="002B465E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63BD" w:rsidRDefault="00D863BD" w:rsidP="00A4243C">
      <w:pPr>
        <w:spacing w:line="240" w:lineRule="auto"/>
      </w:pPr>
      <w:r>
        <w:separator/>
      </w:r>
    </w:p>
  </w:endnote>
  <w:endnote w:type="continuationSeparator" w:id="1">
    <w:p w:rsidR="00D863BD" w:rsidRDefault="00D863BD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5B3AC6">
            <w:fldChar w:fldCharType="begin"/>
          </w:r>
          <w:r w:rsidR="00A4243C">
            <w:instrText xml:space="preserve"> DATE \@ "yyyy" </w:instrText>
          </w:r>
          <w:r w:rsidR="005B3AC6">
            <w:fldChar w:fldCharType="separate"/>
          </w:r>
          <w:r w:rsidR="009A571E">
            <w:rPr>
              <w:noProof/>
            </w:rPr>
            <w:t>2013</w:t>
          </w:r>
          <w:r w:rsidR="005B3AC6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5B3AC6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5B3AC6">
            <w:rPr>
              <w:rStyle w:val="Nmerodepgina"/>
              <w:lang w:val="pt-BR"/>
            </w:rPr>
            <w:fldChar w:fldCharType="separate"/>
          </w:r>
          <w:r w:rsidR="009A571E">
            <w:rPr>
              <w:rStyle w:val="Nmerodepgina"/>
              <w:noProof/>
              <w:lang w:val="pt-BR"/>
            </w:rPr>
            <w:t>1</w:t>
          </w:r>
          <w:r w:rsidR="005B3AC6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9A571E" w:rsidRPr="009A571E">
              <w:rPr>
                <w:rStyle w:val="Nmerodepgina"/>
                <w:noProof/>
              </w:rPr>
              <w:t>1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63BD" w:rsidRDefault="00D863BD" w:rsidP="00A4243C">
      <w:pPr>
        <w:spacing w:line="240" w:lineRule="auto"/>
      </w:pPr>
      <w:r>
        <w:separator/>
      </w:r>
    </w:p>
  </w:footnote>
  <w:footnote w:type="continuationSeparator" w:id="1">
    <w:p w:rsidR="00D863BD" w:rsidRDefault="00D863BD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5676F"/>
    <w:rsid w:val="000823EE"/>
    <w:rsid w:val="000D0955"/>
    <w:rsid w:val="001926AE"/>
    <w:rsid w:val="0026473B"/>
    <w:rsid w:val="002B465E"/>
    <w:rsid w:val="00327425"/>
    <w:rsid w:val="0044120E"/>
    <w:rsid w:val="00467CCD"/>
    <w:rsid w:val="004936A5"/>
    <w:rsid w:val="005B3AC6"/>
    <w:rsid w:val="00765652"/>
    <w:rsid w:val="007C05F4"/>
    <w:rsid w:val="00816B73"/>
    <w:rsid w:val="008E2A65"/>
    <w:rsid w:val="00924BEC"/>
    <w:rsid w:val="009A571E"/>
    <w:rsid w:val="009B6622"/>
    <w:rsid w:val="00A4243C"/>
    <w:rsid w:val="00A976F0"/>
    <w:rsid w:val="00AC36AA"/>
    <w:rsid w:val="00B02630"/>
    <w:rsid w:val="00B22F24"/>
    <w:rsid w:val="00BE35FD"/>
    <w:rsid w:val="00D25F14"/>
    <w:rsid w:val="00D863BD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534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Daniella</cp:lastModifiedBy>
  <cp:revision>3</cp:revision>
  <cp:lastPrinted>2013-07-18T19:20:00Z</cp:lastPrinted>
  <dcterms:created xsi:type="dcterms:W3CDTF">2013-07-18T16:29:00Z</dcterms:created>
  <dcterms:modified xsi:type="dcterms:W3CDTF">2013-07-18T19:20:00Z</dcterms:modified>
</cp:coreProperties>
</file>